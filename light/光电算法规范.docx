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D34C" w14:textId="77777777" w:rsidR="00A9170E" w:rsidRDefault="00A9170E" w:rsidP="00A9170E">
      <w:pPr>
        <w:pStyle w:val="a0"/>
      </w:pPr>
      <w:bookmarkStart w:id="0" w:name="_Toc200636507"/>
      <w:bookmarkStart w:id="1" w:name="_Ref160032300"/>
      <w:bookmarkStart w:id="2" w:name="_Toc200636493"/>
      <w:r>
        <w:rPr>
          <w:rFonts w:hint="eastAsia"/>
        </w:rPr>
        <w:t>代码编写格式</w:t>
      </w:r>
      <w:bookmarkEnd w:id="0"/>
    </w:p>
    <w:p w14:paraId="1566E6C6" w14:textId="77777777" w:rsidR="00A9170E" w:rsidRDefault="00A9170E" w:rsidP="00A9170E">
      <w:pPr>
        <w:pStyle w:val="a1"/>
      </w:pPr>
      <w:bookmarkStart w:id="3" w:name="_Toc200636508"/>
      <w:r>
        <w:rPr>
          <w:rFonts w:hint="eastAsia"/>
        </w:rPr>
        <w:t>Python</w:t>
      </w:r>
      <w:r>
        <w:rPr>
          <w:rFonts w:hint="eastAsia"/>
        </w:rPr>
        <w:t>语言</w:t>
      </w:r>
      <w:bookmarkEnd w:id="3"/>
    </w:p>
    <w:p w14:paraId="27AFFD71" w14:textId="77777777" w:rsidR="00A9170E" w:rsidRDefault="00A9170E" w:rsidP="00A9170E">
      <w:pPr>
        <w:pStyle w:val="a2"/>
      </w:pPr>
      <w:bookmarkStart w:id="4" w:name="_Toc200636509"/>
      <w:r>
        <w:rPr>
          <w:rFonts w:hint="eastAsia"/>
        </w:rPr>
        <w:t>说明</w:t>
      </w:r>
      <w:bookmarkEnd w:id="4"/>
    </w:p>
    <w:p w14:paraId="259AA4C7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在算法平台中，如果是使用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语言开发算法，在下列的几种情况下均需要按照规范编写脚本及脚本中的函数：</w:t>
      </w:r>
    </w:p>
    <w:p w14:paraId="38B04022" w14:textId="77777777" w:rsidR="00A9170E" w:rsidRPr="00364E72" w:rsidRDefault="00A9170E" w:rsidP="00A9170E">
      <w:pPr>
        <w:pStyle w:val="ac"/>
        <w:numPr>
          <w:ilvl w:val="0"/>
          <w:numId w:val="16"/>
        </w:numPr>
        <w:wordWrap w:val="0"/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r w:rsidRPr="00EC0918">
        <w:rPr>
          <w:rFonts w:ascii="Times New Roman" w:eastAsia="宋体" w:hAnsi="Times New Roman" w:cs="Times New Roman" w:hint="eastAsia"/>
          <w:sz w:val="24"/>
          <w:szCs w:val="24"/>
        </w:rPr>
        <w:t>【我的算法】模块中通过代码开发方式编写的算法要发布到【函数库】</w:t>
      </w:r>
      <w:r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Pr="00EC0918">
        <w:rPr>
          <w:rFonts w:ascii="Times New Roman" w:eastAsia="宋体" w:hAnsi="Times New Roman" w:cs="Times New Roman" w:hint="eastAsia"/>
          <w:sz w:val="24"/>
          <w:szCs w:val="24"/>
        </w:rPr>
        <w:t>作为一个函数时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C992A06" w14:textId="77777777" w:rsidR="00A9170E" w:rsidRPr="00364E72" w:rsidRDefault="00A9170E" w:rsidP="00A9170E">
      <w:pPr>
        <w:pStyle w:val="ac"/>
        <w:numPr>
          <w:ilvl w:val="0"/>
          <w:numId w:val="16"/>
        </w:numPr>
        <w:wordWrap w:val="0"/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r w:rsidRPr="00EC0918">
        <w:rPr>
          <w:rFonts w:ascii="Times New Roman" w:eastAsia="宋体" w:hAnsi="Times New Roman" w:cs="Times New Roman" w:hint="eastAsia"/>
          <w:sz w:val="24"/>
          <w:szCs w:val="24"/>
        </w:rPr>
        <w:t>【我的算法】模块中通过代码开发方式编写的算法要发布到【算法服务】中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做</w:t>
      </w:r>
      <w:r w:rsidRPr="00EC0918">
        <w:rPr>
          <w:rFonts w:ascii="Times New Roman" w:eastAsia="宋体" w:hAnsi="Times New Roman" w:cs="Times New Roman" w:hint="eastAsia"/>
          <w:sz w:val="24"/>
          <w:szCs w:val="24"/>
        </w:rPr>
        <w:t>为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一个</w:t>
      </w:r>
      <w:r w:rsidRPr="00EC0918">
        <w:rPr>
          <w:rFonts w:ascii="Times New Roman" w:eastAsia="宋体" w:hAnsi="Times New Roman" w:cs="Times New Roman" w:hint="eastAsia"/>
          <w:sz w:val="24"/>
          <w:szCs w:val="24"/>
        </w:rPr>
        <w:t>算法服务时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AEE0191" w14:textId="77777777" w:rsidR="00A9170E" w:rsidRPr="00364E72" w:rsidRDefault="00A9170E" w:rsidP="00A9170E">
      <w:pPr>
        <w:pStyle w:val="ac"/>
        <w:numPr>
          <w:ilvl w:val="0"/>
          <w:numId w:val="16"/>
        </w:numPr>
        <w:wordWrap w:val="0"/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r w:rsidRPr="00EC0918">
        <w:rPr>
          <w:rFonts w:ascii="Times New Roman" w:eastAsia="宋体" w:hAnsi="Times New Roman" w:cs="Times New Roman" w:hint="eastAsia"/>
          <w:sz w:val="24"/>
          <w:szCs w:val="24"/>
        </w:rPr>
        <w:t>在【函数库】中新增一个函数时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7BF0C44" w14:textId="77777777" w:rsidR="00A9170E" w:rsidRDefault="00A9170E" w:rsidP="00A9170E">
      <w:pPr>
        <w:pStyle w:val="a2"/>
      </w:pPr>
      <w:bookmarkStart w:id="5" w:name="_Toc200636510"/>
      <w:r>
        <w:rPr>
          <w:rFonts w:hint="eastAsia"/>
        </w:rPr>
        <w:t>编写格式</w:t>
      </w:r>
      <w:bookmarkEnd w:id="5"/>
    </w:p>
    <w:p w14:paraId="17465875" w14:textId="77777777" w:rsidR="00A9170E" w:rsidRDefault="00A9170E" w:rsidP="00A9170E">
      <w:pPr>
        <w:wordWrap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一个标准的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脚本及函数规范如下所示（以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脚本</w:t>
      </w:r>
      <w:r>
        <w:rPr>
          <w:rFonts w:ascii="Times New Roman" w:eastAsia="宋体" w:hAnsi="Times New Roman" w:cs="Times New Roman" w:hint="eastAsia"/>
          <w:sz w:val="24"/>
          <w:szCs w:val="24"/>
        </w:rPr>
        <w:t>extremum</w:t>
      </w:r>
      <w:r>
        <w:rPr>
          <w:rFonts w:ascii="Times New Roman" w:eastAsia="宋体" w:hAnsi="Times New Roman" w:cs="Times New Roman"/>
          <w:sz w:val="24"/>
          <w:szCs w:val="24"/>
        </w:rPr>
        <w:t>.py</w:t>
      </w:r>
      <w:r>
        <w:rPr>
          <w:rFonts w:ascii="Times New Roman" w:eastAsia="宋体" w:hAnsi="Times New Roman" w:cs="Times New Roman" w:hint="eastAsia"/>
          <w:sz w:val="24"/>
          <w:szCs w:val="24"/>
        </w:rPr>
        <w:t>为例）：</w:t>
      </w:r>
    </w:p>
    <w:p w14:paraId="00BC4C7C" w14:textId="77777777" w:rsidR="00A9170E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BE06BF" wp14:editId="421590F9">
            <wp:extent cx="5652000" cy="6491608"/>
            <wp:effectExtent l="0" t="0" r="6350" b="4445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49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EB91" w14:textId="77777777" w:rsidR="00A9170E" w:rsidRDefault="00A9170E" w:rsidP="00A9170E">
      <w:pPr>
        <w:pStyle w:val="a3"/>
      </w:pPr>
      <w:r>
        <w:rPr>
          <w:rFonts w:hint="eastAsia"/>
        </w:rPr>
        <w:t>脚本名称</w:t>
      </w:r>
      <w:r>
        <w:rPr>
          <w:rFonts w:hint="eastAsia"/>
        </w:rPr>
        <w:t>-</w:t>
      </w:r>
      <w:r>
        <w:t>1</w:t>
      </w:r>
    </w:p>
    <w:p w14:paraId="672FEE32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DA1432">
        <w:rPr>
          <w:rFonts w:ascii="Times New Roman" w:eastAsia="宋体" w:hAnsi="Times New Roman" w:cs="Times New Roman"/>
          <w:sz w:val="24"/>
          <w:szCs w:val="24"/>
        </w:rPr>
        <w:t>Python</w:t>
      </w:r>
      <w:r w:rsidRPr="00DA1432">
        <w:rPr>
          <w:rFonts w:ascii="Times New Roman" w:eastAsia="宋体" w:hAnsi="Times New Roman" w:cs="Times New Roman"/>
          <w:sz w:val="24"/>
          <w:szCs w:val="24"/>
        </w:rPr>
        <w:t>脚本</w:t>
      </w:r>
      <w:r>
        <w:rPr>
          <w:rFonts w:ascii="Times New Roman" w:eastAsia="宋体" w:hAnsi="Times New Roman" w:cs="Times New Roman" w:hint="eastAsia"/>
          <w:sz w:val="24"/>
          <w:szCs w:val="24"/>
        </w:rPr>
        <w:t>在命名时需满足：</w:t>
      </w:r>
      <w:r w:rsidRPr="00E953FA">
        <w:rPr>
          <w:rFonts w:ascii="Times New Roman" w:eastAsia="宋体" w:hAnsi="Times New Roman" w:cs="Times New Roman" w:hint="eastAsia"/>
          <w:sz w:val="24"/>
          <w:szCs w:val="24"/>
        </w:rPr>
        <w:t>可以包含数字、字母（区分大小写）或下划线，不能以数字开头，不能包含特殊字符或中文。</w:t>
      </w:r>
      <w:r>
        <w:rPr>
          <w:rFonts w:ascii="Times New Roman" w:eastAsia="宋体" w:hAnsi="Times New Roman" w:cs="Times New Roman" w:hint="eastAsia"/>
          <w:sz w:val="24"/>
          <w:szCs w:val="24"/>
        </w:rPr>
        <w:t>不要使用太长的名称。</w:t>
      </w:r>
    </w:p>
    <w:p w14:paraId="34D1D546" w14:textId="77777777" w:rsidR="00A9170E" w:rsidRDefault="00A9170E" w:rsidP="00A9170E">
      <w:pPr>
        <w:pStyle w:val="a3"/>
      </w:pPr>
      <w:r>
        <w:rPr>
          <w:rFonts w:hint="eastAsia"/>
        </w:rPr>
        <w:t>编码</w:t>
      </w:r>
      <w:r>
        <w:rPr>
          <w:rFonts w:hint="eastAsia"/>
        </w:rPr>
        <w:t>-</w:t>
      </w:r>
      <w:r>
        <w:t>2</w:t>
      </w:r>
    </w:p>
    <w:p w14:paraId="70EFA17D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37E51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437E51">
        <w:rPr>
          <w:rFonts w:ascii="Times New Roman" w:eastAsia="宋体" w:hAnsi="Times New Roman" w:cs="Times New Roman"/>
          <w:sz w:val="24"/>
          <w:szCs w:val="24"/>
        </w:rPr>
        <w:t>Python</w:t>
      </w:r>
      <w:r w:rsidRPr="00437E51">
        <w:rPr>
          <w:rFonts w:ascii="Times New Roman" w:eastAsia="宋体" w:hAnsi="Times New Roman" w:cs="Times New Roman"/>
          <w:sz w:val="24"/>
          <w:szCs w:val="24"/>
        </w:rPr>
        <w:t>脚本开头</w:t>
      </w:r>
      <w:r w:rsidRPr="00F061D9">
        <w:rPr>
          <w:rFonts w:ascii="Times New Roman" w:eastAsia="宋体" w:hAnsi="Times New Roman" w:cs="Times New Roman" w:hint="eastAsia"/>
          <w:sz w:val="24"/>
          <w:szCs w:val="24"/>
        </w:rPr>
        <w:t>指定该文件的字符编码为</w:t>
      </w:r>
      <w:r w:rsidRPr="00F061D9">
        <w:rPr>
          <w:rFonts w:ascii="Times New Roman" w:eastAsia="宋体" w:hAnsi="Times New Roman" w:cs="Times New Roman"/>
          <w:sz w:val="24"/>
          <w:szCs w:val="24"/>
        </w:rPr>
        <w:t>UTF-8</w:t>
      </w:r>
      <w:r w:rsidRPr="00F061D9">
        <w:rPr>
          <w:rFonts w:ascii="Times New Roman" w:eastAsia="宋体" w:hAnsi="Times New Roman" w:cs="Times New Roman"/>
          <w:sz w:val="24"/>
          <w:szCs w:val="24"/>
        </w:rPr>
        <w:t>。在</w:t>
      </w:r>
      <w:r w:rsidRPr="00F061D9">
        <w:rPr>
          <w:rFonts w:ascii="Times New Roman" w:eastAsia="宋体" w:hAnsi="Times New Roman" w:cs="Times New Roman"/>
          <w:sz w:val="24"/>
          <w:szCs w:val="24"/>
        </w:rPr>
        <w:t>Python</w:t>
      </w:r>
      <w:r w:rsidRPr="00F061D9">
        <w:rPr>
          <w:rFonts w:ascii="Times New Roman" w:eastAsia="宋体" w:hAnsi="Times New Roman" w:cs="Times New Roman"/>
          <w:sz w:val="24"/>
          <w:szCs w:val="24"/>
        </w:rPr>
        <w:t>中，当读取、解析源代码时，解释器需要知道源代码的字符编码格式，这样才能够正确地解码字符串。</w:t>
      </w:r>
    </w:p>
    <w:p w14:paraId="3413280E" w14:textId="77777777" w:rsidR="00A9170E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677427" wp14:editId="2BDFD1E3">
            <wp:extent cx="5652000" cy="6459429"/>
            <wp:effectExtent l="0" t="0" r="6350" b="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4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6D70" w14:textId="77777777" w:rsidR="00A9170E" w:rsidRDefault="00A9170E" w:rsidP="00A9170E">
      <w:pPr>
        <w:pStyle w:val="a3"/>
      </w:pPr>
      <w:proofErr w:type="gramStart"/>
      <w:r>
        <w:rPr>
          <w:rFonts w:hint="eastAsia"/>
        </w:rPr>
        <w:t>导包语句</w:t>
      </w:r>
      <w:proofErr w:type="gramEnd"/>
      <w:r>
        <w:rPr>
          <w:rFonts w:hint="eastAsia"/>
        </w:rPr>
        <w:t>-</w:t>
      </w:r>
      <w:r>
        <w:t>3</w:t>
      </w:r>
    </w:p>
    <w:p w14:paraId="05173F0D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EB719B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EB719B">
        <w:rPr>
          <w:rFonts w:ascii="Times New Roman" w:eastAsia="宋体" w:hAnsi="Times New Roman" w:cs="Times New Roman"/>
          <w:sz w:val="24"/>
          <w:szCs w:val="24"/>
        </w:rPr>
        <w:t>Python</w:t>
      </w:r>
      <w:r w:rsidRPr="00EB719B">
        <w:rPr>
          <w:rFonts w:ascii="Times New Roman" w:eastAsia="宋体" w:hAnsi="Times New Roman" w:cs="Times New Roman"/>
          <w:sz w:val="24"/>
          <w:szCs w:val="24"/>
        </w:rPr>
        <w:t>脚本中，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导包</w:t>
      </w:r>
      <w:r w:rsidRPr="00EB719B">
        <w:rPr>
          <w:rFonts w:ascii="Times New Roman" w:eastAsia="宋体" w:hAnsi="Times New Roman" w:cs="Times New Roman"/>
          <w:sz w:val="24"/>
          <w:szCs w:val="24"/>
        </w:rPr>
        <w:t>语句</w:t>
      </w:r>
      <w:proofErr w:type="gramEnd"/>
      <w:r w:rsidRPr="00EB719B">
        <w:rPr>
          <w:rFonts w:ascii="Times New Roman" w:eastAsia="宋体" w:hAnsi="Times New Roman" w:cs="Times New Roman"/>
          <w:sz w:val="24"/>
          <w:szCs w:val="24"/>
        </w:rPr>
        <w:t>通常放置在文件的顶部，紧随在编码声明（如有）之后</w:t>
      </w:r>
      <w:r>
        <w:rPr>
          <w:rFonts w:ascii="Times New Roman" w:eastAsia="宋体" w:hAnsi="Times New Roman" w:cs="Times New Roman" w:hint="eastAsia"/>
          <w:sz w:val="24"/>
          <w:szCs w:val="24"/>
        </w:rPr>
        <w:t>，用于</w:t>
      </w:r>
      <w:r w:rsidRPr="00DD71E1">
        <w:rPr>
          <w:rFonts w:ascii="Times New Roman" w:eastAsia="宋体" w:hAnsi="Times New Roman" w:cs="Times New Roman" w:hint="eastAsia"/>
          <w:sz w:val="24"/>
          <w:szCs w:val="24"/>
        </w:rPr>
        <w:t>导入模块（</w:t>
      </w:r>
      <w:r w:rsidRPr="00DD71E1">
        <w:rPr>
          <w:rFonts w:ascii="Times New Roman" w:eastAsia="宋体" w:hAnsi="Times New Roman" w:cs="Times New Roman"/>
          <w:sz w:val="24"/>
          <w:szCs w:val="24"/>
        </w:rPr>
        <w:t>module</w:t>
      </w:r>
      <w:r w:rsidRPr="00DD71E1">
        <w:rPr>
          <w:rFonts w:ascii="Times New Roman" w:eastAsia="宋体" w:hAnsi="Times New Roman" w:cs="Times New Roman"/>
          <w:sz w:val="24"/>
          <w:szCs w:val="24"/>
        </w:rPr>
        <w:t>）或从模块中导入具体的类、函数等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7DA95A2" w14:textId="77777777" w:rsidR="00A9170E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83C383" wp14:editId="0DF04E76">
            <wp:extent cx="5652000" cy="6313296"/>
            <wp:effectExtent l="0" t="0" r="6350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3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65BB" w14:textId="77777777" w:rsidR="00A9170E" w:rsidRDefault="00A9170E" w:rsidP="00A9170E">
      <w:pPr>
        <w:pStyle w:val="a3"/>
      </w:pPr>
      <w:r>
        <w:rPr>
          <w:rFonts w:hint="eastAsia"/>
        </w:rPr>
        <w:t>通用设置</w:t>
      </w:r>
      <w:r>
        <w:rPr>
          <w:rFonts w:hint="eastAsia"/>
        </w:rPr>
        <w:t>-</w:t>
      </w:r>
      <w:r>
        <w:t>4</w:t>
      </w:r>
    </w:p>
    <w:p w14:paraId="156A96C5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脚本中，一些通用的设置语句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放在导包语句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下。</w:t>
      </w:r>
    </w:p>
    <w:p w14:paraId="3526C342" w14:textId="77777777" w:rsidR="00A9170E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FEBE7C" wp14:editId="05DE8F0A">
            <wp:extent cx="5652000" cy="6592198"/>
            <wp:effectExtent l="0" t="0" r="635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59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7D97" w14:textId="77777777" w:rsidR="00A9170E" w:rsidRPr="0067102F" w:rsidRDefault="00A9170E" w:rsidP="00A9170E">
      <w:pPr>
        <w:pStyle w:val="a3"/>
      </w:pPr>
      <w:r>
        <w:rPr>
          <w:rFonts w:hint="eastAsia"/>
        </w:rPr>
        <w:t>函数名称</w:t>
      </w:r>
      <w:r>
        <w:rPr>
          <w:rFonts w:hint="eastAsia"/>
        </w:rPr>
        <w:t>-</w:t>
      </w:r>
      <w:r>
        <w:t>5</w:t>
      </w:r>
    </w:p>
    <w:p w14:paraId="2567CFB1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在编写的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脚本里面必须存在一个和脚本文件相同名称的函数。在同一个脚本里还可以定义其他的函数，但有且只能有一个与脚本文件同名。</w:t>
      </w:r>
    </w:p>
    <w:p w14:paraId="1A9777DE" w14:textId="77777777" w:rsidR="00A9170E" w:rsidRPr="0067102F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222D00" wp14:editId="282545F3">
            <wp:extent cx="5652000" cy="6599381"/>
            <wp:effectExtent l="0" t="0" r="635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59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4CD3" w14:textId="77777777" w:rsidR="00A9170E" w:rsidRPr="0067102F" w:rsidRDefault="00A9170E" w:rsidP="00A9170E">
      <w:pPr>
        <w:pStyle w:val="a3"/>
      </w:pPr>
      <w:r>
        <w:rPr>
          <w:rFonts w:hint="eastAsia"/>
        </w:rPr>
        <w:t>函数</w:t>
      </w:r>
      <w:r w:rsidRPr="0067102F">
        <w:rPr>
          <w:rFonts w:hint="eastAsia"/>
        </w:rPr>
        <w:t>输入参数</w:t>
      </w:r>
      <w:r>
        <w:rPr>
          <w:rFonts w:hint="eastAsia"/>
        </w:rPr>
        <w:t>-</w:t>
      </w:r>
      <w:r>
        <w:t>6</w:t>
      </w:r>
    </w:p>
    <w:p w14:paraId="4E3617F0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脚本中与脚本名称相同的函数，其输入参数可以有如下几种类型：</w:t>
      </w:r>
    </w:p>
    <w:p w14:paraId="0C413180" w14:textId="77777777" w:rsidR="00A9170E" w:rsidRDefault="00A9170E" w:rsidP="00A9170E">
      <w:pPr>
        <w:pStyle w:val="ac"/>
        <w:numPr>
          <w:ilvl w:val="0"/>
          <w:numId w:val="15"/>
        </w:numPr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r w:rsidRPr="0034600D">
        <w:rPr>
          <w:rFonts w:ascii="Times New Roman" w:eastAsia="宋体" w:hAnsi="Times New Roman" w:cs="Times New Roman" w:hint="eastAsia"/>
          <w:sz w:val="24"/>
          <w:szCs w:val="24"/>
        </w:rPr>
        <w:t>位置参数：位置参数为必传参数，定义在当前函数使用但没有赋默认值的参数都是位置参数；</w:t>
      </w:r>
    </w:p>
    <w:p w14:paraId="3C14B0C6" w14:textId="77777777" w:rsidR="00A9170E" w:rsidRPr="00FA6C61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F932CD" wp14:editId="4B1EACCD">
            <wp:extent cx="4826164" cy="336990"/>
            <wp:effectExtent l="0" t="0" r="0" b="635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163" cy="3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7B64" w14:textId="77777777" w:rsidR="00A9170E" w:rsidRDefault="00A9170E" w:rsidP="00A9170E">
      <w:pPr>
        <w:pStyle w:val="ac"/>
        <w:numPr>
          <w:ilvl w:val="0"/>
          <w:numId w:val="15"/>
        </w:numPr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r w:rsidRPr="0034600D">
        <w:rPr>
          <w:rFonts w:ascii="Times New Roman" w:eastAsia="宋体" w:hAnsi="Times New Roman" w:cs="Times New Roman" w:hint="eastAsia"/>
          <w:sz w:val="24"/>
          <w:szCs w:val="24"/>
        </w:rPr>
        <w:lastRenderedPageBreak/>
        <w:t>默认参数：默认参数（缺省参数）</w:t>
      </w:r>
      <w:r w:rsidRPr="0034600D">
        <w:rPr>
          <w:rFonts w:ascii="Times New Roman" w:eastAsia="宋体" w:hAnsi="Times New Roman" w:cs="Times New Roman"/>
          <w:sz w:val="24"/>
          <w:szCs w:val="24"/>
        </w:rPr>
        <w:t>给予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了</w:t>
      </w:r>
      <w:r w:rsidRPr="0034600D">
        <w:rPr>
          <w:rFonts w:ascii="Times New Roman" w:eastAsia="宋体" w:hAnsi="Times New Roman" w:cs="Times New Roman"/>
          <w:sz w:val="24"/>
          <w:szCs w:val="24"/>
        </w:rPr>
        <w:t>一个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默认的</w:t>
      </w:r>
      <w:r w:rsidRPr="0034600D">
        <w:rPr>
          <w:rFonts w:ascii="Times New Roman" w:eastAsia="宋体" w:hAnsi="Times New Roman" w:cs="Times New Roman"/>
          <w:sz w:val="24"/>
          <w:szCs w:val="24"/>
        </w:rPr>
        <w:t>值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4600D">
        <w:rPr>
          <w:rFonts w:ascii="Times New Roman" w:eastAsia="宋体" w:hAnsi="Times New Roman" w:cs="Times New Roman"/>
          <w:sz w:val="24"/>
          <w:szCs w:val="24"/>
        </w:rPr>
        <w:t>如果调用时候</w:t>
      </w:r>
      <w:proofErr w:type="gramStart"/>
      <w:r w:rsidRPr="0034600D">
        <w:rPr>
          <w:rFonts w:ascii="Times New Roman" w:eastAsia="宋体" w:hAnsi="Times New Roman" w:cs="Times New Roman"/>
          <w:sz w:val="24"/>
          <w:szCs w:val="24"/>
        </w:rPr>
        <w:t>不</w:t>
      </w:r>
      <w:proofErr w:type="gramEnd"/>
      <w:r w:rsidRPr="0034600D">
        <w:rPr>
          <w:rFonts w:ascii="Times New Roman" w:eastAsia="宋体" w:hAnsi="Times New Roman" w:cs="Times New Roman"/>
          <w:sz w:val="24"/>
          <w:szCs w:val="24"/>
        </w:rPr>
        <w:t>再次进行赋值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4600D">
        <w:rPr>
          <w:rFonts w:ascii="Times New Roman" w:eastAsia="宋体" w:hAnsi="Times New Roman" w:cs="Times New Roman"/>
          <w:sz w:val="24"/>
          <w:szCs w:val="24"/>
        </w:rPr>
        <w:t>那么调用的是默认值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4600D">
        <w:rPr>
          <w:rFonts w:ascii="Times New Roman" w:eastAsia="宋体" w:hAnsi="Times New Roman" w:cs="Times New Roman"/>
          <w:sz w:val="24"/>
          <w:szCs w:val="24"/>
        </w:rPr>
        <w:t>否则是重新赋的值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。默认参数必须定义在所有位置参数之后；</w:t>
      </w:r>
    </w:p>
    <w:p w14:paraId="0C606E8B" w14:textId="77777777" w:rsidR="00A9170E" w:rsidRPr="007C172C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D81581" wp14:editId="66BDD851">
            <wp:extent cx="4953001" cy="330200"/>
            <wp:effectExtent l="0" t="0" r="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906" cy="3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7B59" w14:textId="77777777" w:rsidR="00A9170E" w:rsidRPr="0034600D" w:rsidRDefault="00A9170E" w:rsidP="00A9170E">
      <w:pPr>
        <w:pStyle w:val="ac"/>
        <w:numPr>
          <w:ilvl w:val="0"/>
          <w:numId w:val="15"/>
        </w:numPr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r w:rsidRPr="0034600D">
        <w:rPr>
          <w:rFonts w:ascii="Times New Roman" w:eastAsia="宋体" w:hAnsi="Times New Roman" w:cs="Times New Roman" w:hint="eastAsia"/>
          <w:sz w:val="24"/>
          <w:szCs w:val="24"/>
        </w:rPr>
        <w:t>包裹关键字参数：包裹关键字参数</w:t>
      </w:r>
      <w:r w:rsidRPr="0034600D">
        <w:rPr>
          <w:rFonts w:ascii="Times New Roman" w:eastAsia="宋体" w:hAnsi="Times New Roman" w:cs="Times New Roman"/>
          <w:sz w:val="24"/>
          <w:szCs w:val="24"/>
        </w:rPr>
        <w:t>**</w:t>
      </w:r>
      <w:proofErr w:type="spellStart"/>
      <w:r w:rsidRPr="0034600D">
        <w:rPr>
          <w:rFonts w:ascii="Times New Roman" w:eastAsia="宋体" w:hAnsi="Times New Roman" w:cs="Times New Roman"/>
          <w:sz w:val="24"/>
          <w:szCs w:val="24"/>
        </w:rPr>
        <w:t>kwargs</w:t>
      </w:r>
      <w:proofErr w:type="spellEnd"/>
      <w:r w:rsidRPr="0034600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4600D">
        <w:rPr>
          <w:rFonts w:ascii="Times New Roman" w:eastAsia="宋体" w:hAnsi="Times New Roman" w:cs="Times New Roman"/>
          <w:sz w:val="24"/>
          <w:szCs w:val="24"/>
        </w:rPr>
        <w:t>接收到的是实参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 w:rsidRPr="0034600D">
        <w:rPr>
          <w:rFonts w:ascii="Times New Roman" w:eastAsia="宋体" w:hAnsi="Times New Roman" w:cs="Times New Roman"/>
          <w:sz w:val="24"/>
          <w:szCs w:val="24"/>
        </w:rPr>
        <w:t>kargs</w:t>
      </w:r>
      <w:proofErr w:type="spellEnd"/>
      <w:r w:rsidRPr="0034600D">
        <w:rPr>
          <w:rFonts w:ascii="Times New Roman" w:eastAsia="宋体" w:hAnsi="Times New Roman" w:cs="Times New Roman"/>
          <w:sz w:val="24"/>
          <w:szCs w:val="24"/>
        </w:rPr>
        <w:t>是一个字典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（</w:t>
      </w:r>
      <w:proofErr w:type="spellStart"/>
      <w:r w:rsidRPr="0034600D">
        <w:rPr>
          <w:rFonts w:ascii="Times New Roman" w:eastAsia="宋体" w:hAnsi="Times New Roman" w:cs="Times New Roman"/>
          <w:sz w:val="24"/>
          <w:szCs w:val="24"/>
        </w:rPr>
        <w:t>dict</w:t>
      </w:r>
      <w:proofErr w:type="spellEnd"/>
      <w:r w:rsidRPr="0034600D">
        <w:rPr>
          <w:rFonts w:ascii="Times New Roman" w:eastAsia="宋体" w:hAnsi="Times New Roman" w:cs="Times New Roman" w:hint="eastAsia"/>
          <w:sz w:val="24"/>
          <w:szCs w:val="24"/>
        </w:rPr>
        <w:t>），</w:t>
      </w:r>
      <w:r w:rsidRPr="0034600D">
        <w:rPr>
          <w:rFonts w:ascii="Times New Roman" w:eastAsia="宋体" w:hAnsi="Times New Roman" w:cs="Times New Roman"/>
          <w:sz w:val="24"/>
          <w:szCs w:val="24"/>
        </w:rPr>
        <w:t>收集所有关键字参数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，参数的名字是字典的“</w:t>
      </w:r>
      <w:r w:rsidRPr="0034600D">
        <w:rPr>
          <w:rFonts w:ascii="Times New Roman" w:eastAsia="宋体" w:hAnsi="Times New Roman" w:cs="Times New Roman"/>
          <w:sz w:val="24"/>
          <w:szCs w:val="24"/>
        </w:rPr>
        <w:t>键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34600D">
        <w:rPr>
          <w:rFonts w:ascii="Times New Roman" w:eastAsia="宋体" w:hAnsi="Times New Roman" w:cs="Times New Roman"/>
          <w:sz w:val="24"/>
          <w:szCs w:val="24"/>
        </w:rPr>
        <w:t>，对应的参数的值是字典的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Pr="0034600D">
        <w:rPr>
          <w:rFonts w:ascii="Times New Roman" w:eastAsia="宋体" w:hAnsi="Times New Roman" w:cs="Times New Roman"/>
          <w:sz w:val="24"/>
          <w:szCs w:val="24"/>
        </w:rPr>
        <w:t>值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34600D">
        <w:rPr>
          <w:rFonts w:ascii="Times New Roman" w:eastAsia="宋体" w:hAnsi="Times New Roman" w:cs="Times New Roman"/>
          <w:sz w:val="24"/>
          <w:szCs w:val="24"/>
        </w:rPr>
        <w:t>。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用户可以在代码里取用，如</w:t>
      </w:r>
      <w:proofErr w:type="spellStart"/>
      <w:r w:rsidRPr="0034600D">
        <w:rPr>
          <w:rFonts w:ascii="Times New Roman" w:eastAsia="宋体" w:hAnsi="Times New Roman" w:cs="Times New Roman"/>
          <w:sz w:val="24"/>
          <w:szCs w:val="24"/>
        </w:rPr>
        <w:t>model_instance</w:t>
      </w:r>
      <w:proofErr w:type="spellEnd"/>
      <w:r w:rsidRPr="0034600D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34600D">
        <w:rPr>
          <w:rFonts w:ascii="Times New Roman" w:eastAsia="宋体" w:hAnsi="Times New Roman" w:cs="Times New Roman"/>
          <w:sz w:val="24"/>
          <w:szCs w:val="24"/>
        </w:rPr>
        <w:t>kwargs</w:t>
      </w:r>
      <w:proofErr w:type="spellEnd"/>
      <w:r w:rsidRPr="0034600D">
        <w:rPr>
          <w:rFonts w:ascii="Times New Roman" w:eastAsia="宋体" w:hAnsi="Times New Roman" w:cs="Times New Roman"/>
          <w:sz w:val="24"/>
          <w:szCs w:val="24"/>
        </w:rPr>
        <w:t>["</w:t>
      </w:r>
      <w:proofErr w:type="spellStart"/>
      <w:r w:rsidRPr="0034600D">
        <w:rPr>
          <w:rFonts w:ascii="Times New Roman" w:eastAsia="宋体" w:hAnsi="Times New Roman" w:cs="Times New Roman"/>
          <w:sz w:val="24"/>
          <w:szCs w:val="24"/>
        </w:rPr>
        <w:t>model_instance</w:t>
      </w:r>
      <w:proofErr w:type="spellEnd"/>
      <w:r w:rsidRPr="0034600D">
        <w:rPr>
          <w:rFonts w:ascii="Times New Roman" w:eastAsia="宋体" w:hAnsi="Times New Roman" w:cs="Times New Roman"/>
          <w:sz w:val="24"/>
          <w:szCs w:val="24"/>
        </w:rPr>
        <w:t>"]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AF1FB28" w14:textId="77777777" w:rsidR="00A9170E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208F58" wp14:editId="2827D65F">
            <wp:extent cx="4786898" cy="262467"/>
            <wp:effectExtent l="0" t="0" r="0" b="4445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65" cy="27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0C64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注意：</w:t>
      </w:r>
      <w:r w:rsidRPr="0034600D">
        <w:rPr>
          <w:rFonts w:ascii="Times New Roman" w:eastAsia="宋体" w:hAnsi="Times New Roman" w:cs="Times New Roman" w:hint="eastAsia"/>
          <w:sz w:val="24"/>
          <w:szCs w:val="24"/>
        </w:rPr>
        <w:t>包裹关键字参数</w:t>
      </w:r>
      <w:r w:rsidRPr="0034600D">
        <w:rPr>
          <w:rFonts w:ascii="Times New Roman" w:eastAsia="宋体" w:hAnsi="Times New Roman" w:cs="Times New Roman"/>
          <w:sz w:val="24"/>
          <w:szCs w:val="24"/>
        </w:rPr>
        <w:t>**</w:t>
      </w:r>
      <w:proofErr w:type="spellStart"/>
      <w:r w:rsidRPr="0034600D">
        <w:rPr>
          <w:rFonts w:ascii="Times New Roman" w:eastAsia="宋体" w:hAnsi="Times New Roman" w:cs="Times New Roman"/>
          <w:sz w:val="24"/>
          <w:szCs w:val="24"/>
        </w:rPr>
        <w:t>kwargs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是必须设置的，即使函数没有输入参数。</w:t>
      </w:r>
    </w:p>
    <w:p w14:paraId="211130AC" w14:textId="77777777" w:rsidR="00A9170E" w:rsidRPr="0067102F" w:rsidRDefault="00A9170E" w:rsidP="00A9170E">
      <w:pPr>
        <w:pStyle w:val="a3"/>
      </w:pPr>
      <w:r>
        <w:rPr>
          <w:rFonts w:hint="eastAsia"/>
        </w:rPr>
        <w:t>函数</w:t>
      </w:r>
      <w:r w:rsidRPr="0067102F">
        <w:rPr>
          <w:rFonts w:hint="eastAsia"/>
        </w:rPr>
        <w:t>注释</w:t>
      </w:r>
      <w:r>
        <w:rPr>
          <w:rFonts w:hint="eastAsia"/>
        </w:rPr>
        <w:t>-</w:t>
      </w:r>
      <w:r>
        <w:t>7</w:t>
      </w:r>
    </w:p>
    <w:p w14:paraId="2B84EFE2" w14:textId="77777777" w:rsidR="00A9170E" w:rsidRPr="0067102F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为提高代码的可读性，代码</w:t>
      </w:r>
      <w:r w:rsidRPr="0067102F">
        <w:rPr>
          <w:rFonts w:ascii="Times New Roman" w:eastAsia="宋体" w:hAnsi="Times New Roman" w:cs="Times New Roman" w:hint="eastAsia"/>
          <w:sz w:val="24"/>
          <w:szCs w:val="24"/>
        </w:rPr>
        <w:t>必须要有完整的注释，包括函数注释和语句注释。</w:t>
      </w:r>
    </w:p>
    <w:p w14:paraId="25F369D3" w14:textId="77777777" w:rsidR="00A9170E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57C538" wp14:editId="1135AC7F">
            <wp:extent cx="5652000" cy="6196044"/>
            <wp:effectExtent l="0" t="0" r="635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19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8A63" w14:textId="77777777" w:rsidR="00A9170E" w:rsidRPr="0067102F" w:rsidRDefault="00A9170E" w:rsidP="00A9170E">
      <w:pPr>
        <w:pStyle w:val="a3"/>
      </w:pPr>
      <w:r>
        <w:rPr>
          <w:rFonts w:hint="eastAsia"/>
        </w:rPr>
        <w:t>函数</w:t>
      </w:r>
      <w:r w:rsidRPr="0067102F">
        <w:rPr>
          <w:rFonts w:hint="eastAsia"/>
        </w:rPr>
        <w:t>主体</w:t>
      </w:r>
      <w:r>
        <w:rPr>
          <w:rFonts w:hint="eastAsia"/>
        </w:rPr>
        <w:t>-</w:t>
      </w:r>
      <w:r>
        <w:t>8</w:t>
      </w:r>
    </w:p>
    <w:p w14:paraId="68DCBD6C" w14:textId="77777777" w:rsidR="00A9170E" w:rsidRPr="0067102F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67102F">
        <w:rPr>
          <w:rFonts w:ascii="Times New Roman" w:eastAsia="宋体" w:hAnsi="Times New Roman" w:cs="Times New Roman" w:hint="eastAsia"/>
          <w:sz w:val="24"/>
          <w:szCs w:val="24"/>
        </w:rPr>
        <w:t>算法的主体就是</w:t>
      </w:r>
      <w:r>
        <w:rPr>
          <w:rFonts w:ascii="Times New Roman" w:eastAsia="宋体" w:hAnsi="Times New Roman" w:cs="Times New Roman" w:hint="eastAsia"/>
          <w:sz w:val="24"/>
          <w:szCs w:val="24"/>
        </w:rPr>
        <w:t>根据实际业务编写的具有具体功能的代码</w:t>
      </w:r>
      <w:r w:rsidRPr="0067102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75BC0AE" w14:textId="77777777" w:rsidR="00A9170E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272BA0" wp14:editId="20C16867">
            <wp:extent cx="5652000" cy="6416066"/>
            <wp:effectExtent l="0" t="0" r="6350" b="381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41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DB5C" w14:textId="77777777" w:rsidR="00A9170E" w:rsidRPr="0067102F" w:rsidRDefault="00A9170E" w:rsidP="00A9170E">
      <w:pPr>
        <w:pStyle w:val="a3"/>
      </w:pPr>
      <w:r>
        <w:rPr>
          <w:rFonts w:hint="eastAsia"/>
        </w:rPr>
        <w:t>函数</w:t>
      </w:r>
      <w:r w:rsidRPr="0067102F">
        <w:rPr>
          <w:rFonts w:hint="eastAsia"/>
        </w:rPr>
        <w:t>输出参数</w:t>
      </w:r>
      <w:r>
        <w:rPr>
          <w:rFonts w:hint="eastAsia"/>
        </w:rPr>
        <w:t>-</w:t>
      </w:r>
      <w:r>
        <w:t>9</w:t>
      </w:r>
    </w:p>
    <w:p w14:paraId="7A1B0D8B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函数可以没有任何返回值，即没有输出参数。</w:t>
      </w:r>
    </w:p>
    <w:p w14:paraId="7AE38561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函数如果有输出参数，则必须将所有输出参数封装为一个字典整体返回。字典的键是参数名称（只支持英文变量名），字典的值为对应参数的值。</w:t>
      </w:r>
    </w:p>
    <w:p w14:paraId="0580CC0F" w14:textId="77777777" w:rsidR="00A9170E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CEF1A3" wp14:editId="3C18D939">
            <wp:extent cx="5652000" cy="6253930"/>
            <wp:effectExtent l="0" t="0" r="635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0BA1" w14:textId="77777777" w:rsidR="00A9170E" w:rsidRDefault="00A9170E" w:rsidP="00A9170E">
      <w:pPr>
        <w:pStyle w:val="a1"/>
      </w:pPr>
      <w:bookmarkStart w:id="6" w:name="_Toc200636511"/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语言</w:t>
      </w:r>
      <w:bookmarkEnd w:id="6"/>
    </w:p>
    <w:p w14:paraId="43C7F176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暂无。</w:t>
      </w:r>
    </w:p>
    <w:p w14:paraId="68870AC4" w14:textId="77777777" w:rsidR="00A9170E" w:rsidRDefault="00A9170E" w:rsidP="00A9170E">
      <w:pPr>
        <w:pStyle w:val="a1"/>
      </w:pPr>
      <w:bookmarkStart w:id="7" w:name="_Toc200636512"/>
      <w:r>
        <w:rPr>
          <w:rFonts w:hint="eastAsia"/>
        </w:rPr>
        <w:t>C/C++</w:t>
      </w:r>
      <w:r>
        <w:rPr>
          <w:rFonts w:hint="eastAsia"/>
        </w:rPr>
        <w:t>语言</w:t>
      </w:r>
      <w:bookmarkEnd w:id="7"/>
    </w:p>
    <w:p w14:paraId="1FB4E54F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暂无。</w:t>
      </w:r>
    </w:p>
    <w:p w14:paraId="79CDD4F2" w14:textId="77777777" w:rsidR="00A9170E" w:rsidRDefault="00A9170E" w:rsidP="00A9170E">
      <w:pPr>
        <w:pStyle w:val="a1"/>
      </w:pPr>
      <w:bookmarkStart w:id="8" w:name="_Toc200636513"/>
      <w:r>
        <w:rPr>
          <w:rFonts w:hint="eastAsia"/>
        </w:rPr>
        <w:lastRenderedPageBreak/>
        <w:t>Java</w:t>
      </w:r>
      <w:r>
        <w:rPr>
          <w:rFonts w:hint="eastAsia"/>
        </w:rPr>
        <w:t>语言</w:t>
      </w:r>
      <w:bookmarkEnd w:id="8"/>
    </w:p>
    <w:p w14:paraId="686F5287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暂无。</w:t>
      </w:r>
    </w:p>
    <w:p w14:paraId="1268C571" w14:textId="77777777" w:rsidR="00A9170E" w:rsidRDefault="00A9170E" w:rsidP="00A9170E">
      <w:pPr>
        <w:pStyle w:val="a0"/>
      </w:pPr>
      <w:bookmarkStart w:id="9" w:name="_Toc200636514"/>
      <w:r>
        <w:rPr>
          <w:rFonts w:hint="eastAsia"/>
        </w:rPr>
        <w:t>算法服务接口规范</w:t>
      </w:r>
      <w:bookmarkEnd w:id="9"/>
    </w:p>
    <w:p w14:paraId="586B2E48" w14:textId="77777777" w:rsidR="00A9170E" w:rsidRPr="00196640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在【我的算法】模块中开发的算法，可以发布为算法服务，在【算法服务】模块中进行集中管理。发布的算法服务在提供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PI</w:t>
      </w:r>
      <w:r>
        <w:rPr>
          <w:rFonts w:ascii="Times New Roman" w:eastAsia="宋体" w:hAnsi="Times New Roman" w:cs="Times New Roman" w:hint="eastAsia"/>
          <w:sz w:val="24"/>
          <w:szCs w:val="24"/>
        </w:rPr>
        <w:t>接口供第三方系统进行使用时，需要明确请求和返回数据的格式，才能正确的进行调用。</w:t>
      </w:r>
    </w:p>
    <w:p w14:paraId="22DB5CC5" w14:textId="77777777" w:rsidR="00A9170E" w:rsidRDefault="00A9170E" w:rsidP="00A9170E">
      <w:pPr>
        <w:pStyle w:val="a1"/>
      </w:pPr>
      <w:bookmarkStart w:id="10" w:name="_Toc200636515"/>
      <w:r>
        <w:rPr>
          <w:rFonts w:hint="eastAsia"/>
        </w:rPr>
        <w:t>请求数据格式</w:t>
      </w:r>
      <w:bookmarkEnd w:id="10"/>
    </w:p>
    <w:p w14:paraId="5482B886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算法服务请求数据的格式示例如下所示：</w:t>
      </w:r>
    </w:p>
    <w:p w14:paraId="35EDC70B" w14:textId="77777777" w:rsidR="00A9170E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0E2596" wp14:editId="6FC4B9CA">
            <wp:extent cx="4991379" cy="5505642"/>
            <wp:effectExtent l="0" t="0" r="0" b="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043" cy="55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D14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整个请求数据为</w:t>
      </w:r>
      <w:r>
        <w:rPr>
          <w:rFonts w:ascii="Times New Roman" w:eastAsia="宋体" w:hAnsi="Times New Roman" w:cs="Times New Roman" w:hint="eastAsia"/>
          <w:sz w:val="24"/>
          <w:szCs w:val="24"/>
        </w:rPr>
        <w:t>Json</w:t>
      </w:r>
      <w:r>
        <w:rPr>
          <w:rFonts w:ascii="Times New Roman" w:eastAsia="宋体" w:hAnsi="Times New Roman" w:cs="Times New Roman" w:hint="eastAsia"/>
          <w:sz w:val="24"/>
          <w:szCs w:val="24"/>
        </w:rPr>
        <w:t>格式，</w:t>
      </w:r>
    </w:p>
    <w:p w14:paraId="733D8188" w14:textId="77777777" w:rsidR="00A9170E" w:rsidRPr="0035689D" w:rsidRDefault="00A9170E" w:rsidP="00A9170E">
      <w:pPr>
        <w:pStyle w:val="ac"/>
        <w:numPr>
          <w:ilvl w:val="0"/>
          <w:numId w:val="15"/>
        </w:numPr>
        <w:wordWrap w:val="0"/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InterfaceType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表示接口类型，这里标记为“</w:t>
      </w:r>
      <w:r w:rsidRPr="0035689D">
        <w:rPr>
          <w:rFonts w:ascii="Times New Roman" w:eastAsia="宋体" w:hAnsi="Times New Roman" w:cs="Times New Roman"/>
          <w:sz w:val="24"/>
          <w:szCs w:val="24"/>
        </w:rPr>
        <w:t>input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35689D">
        <w:rPr>
          <w:rFonts w:ascii="Times New Roman" w:eastAsia="宋体" w:hAnsi="Times New Roman" w:cs="Times New Roman"/>
          <w:sz w:val="24"/>
          <w:szCs w:val="24"/>
        </w:rPr>
        <w:t>，表示这是一个输入型接口，接收用户提供的参数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199F359F" w14:textId="77777777" w:rsidR="00A9170E" w:rsidRPr="0035689D" w:rsidRDefault="00A9170E" w:rsidP="00A9170E">
      <w:pPr>
        <w:pStyle w:val="ac"/>
        <w:numPr>
          <w:ilvl w:val="0"/>
          <w:numId w:val="15"/>
        </w:numPr>
        <w:wordWrap w:val="0"/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InterfaceParam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定义输入接口要传递的参数，是一个数组，包含了一系列接口</w:t>
      </w:r>
      <w:r>
        <w:rPr>
          <w:rFonts w:ascii="Times New Roman" w:eastAsia="宋体" w:hAnsi="Times New Roman" w:cs="Times New Roman" w:hint="eastAsia"/>
          <w:sz w:val="24"/>
          <w:szCs w:val="24"/>
        </w:rPr>
        <w:t>输入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参数的对象。</w:t>
      </w: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chinese_name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为参数的中文名称，</w:t>
      </w: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english_name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为参数的英文名称，</w:t>
      </w: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param_type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为参数的类型，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desc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为参数的描述信息，</w:t>
      </w: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param_value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为要传递的参数的值。</w:t>
      </w:r>
    </w:p>
    <w:p w14:paraId="0BD8C7F1" w14:textId="77777777" w:rsidR="00A9170E" w:rsidRDefault="00A9170E" w:rsidP="00A9170E">
      <w:pPr>
        <w:pStyle w:val="a1"/>
      </w:pPr>
      <w:bookmarkStart w:id="11" w:name="_Toc200636516"/>
      <w:r>
        <w:rPr>
          <w:rFonts w:hint="eastAsia"/>
        </w:rPr>
        <w:t>返回数据格式</w:t>
      </w:r>
      <w:bookmarkEnd w:id="11"/>
    </w:p>
    <w:p w14:paraId="167B1E5A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算法服务返回数据的格式示例如下所示：</w:t>
      </w:r>
    </w:p>
    <w:p w14:paraId="0C482636" w14:textId="77777777" w:rsidR="00A9170E" w:rsidRPr="00500288" w:rsidRDefault="00A9170E" w:rsidP="00A9170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187377" wp14:editId="6A128A73">
            <wp:extent cx="3423978" cy="2650066"/>
            <wp:effectExtent l="0" t="0" r="508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1572" cy="265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8BFB" w14:textId="77777777" w:rsidR="00A9170E" w:rsidRDefault="00A9170E" w:rsidP="00A9170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整个返回数据为</w:t>
      </w:r>
      <w:r>
        <w:rPr>
          <w:rFonts w:ascii="Times New Roman" w:eastAsia="宋体" w:hAnsi="Times New Roman" w:cs="Times New Roman" w:hint="eastAsia"/>
          <w:sz w:val="24"/>
          <w:szCs w:val="24"/>
        </w:rPr>
        <w:t>Json</w:t>
      </w:r>
      <w:r>
        <w:rPr>
          <w:rFonts w:ascii="Times New Roman" w:eastAsia="宋体" w:hAnsi="Times New Roman" w:cs="Times New Roman" w:hint="eastAsia"/>
          <w:sz w:val="24"/>
          <w:szCs w:val="24"/>
        </w:rPr>
        <w:t>格式，</w:t>
      </w:r>
    </w:p>
    <w:p w14:paraId="487CF606" w14:textId="77777777" w:rsidR="00A9170E" w:rsidRPr="0035689D" w:rsidRDefault="00A9170E" w:rsidP="00A9170E">
      <w:pPr>
        <w:pStyle w:val="ac"/>
        <w:numPr>
          <w:ilvl w:val="0"/>
          <w:numId w:val="15"/>
        </w:numPr>
        <w:wordWrap w:val="0"/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InterfaceType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表示接口类型，这里标记为“</w:t>
      </w:r>
      <w:r>
        <w:rPr>
          <w:rFonts w:ascii="Times New Roman" w:eastAsia="宋体" w:hAnsi="Times New Roman" w:cs="Times New Roman" w:hint="eastAsia"/>
          <w:sz w:val="24"/>
          <w:szCs w:val="24"/>
        </w:rPr>
        <w:t>out</w:t>
      </w:r>
      <w:r w:rsidRPr="0035689D">
        <w:rPr>
          <w:rFonts w:ascii="Times New Roman" w:eastAsia="宋体" w:hAnsi="Times New Roman" w:cs="Times New Roman"/>
          <w:sz w:val="24"/>
          <w:szCs w:val="24"/>
        </w:rPr>
        <w:t>put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35689D">
        <w:rPr>
          <w:rFonts w:ascii="Times New Roman" w:eastAsia="宋体" w:hAnsi="Times New Roman" w:cs="Times New Roman"/>
          <w:sz w:val="24"/>
          <w:szCs w:val="24"/>
        </w:rPr>
        <w:t>，表示这是一个输</w:t>
      </w:r>
      <w:r>
        <w:rPr>
          <w:rFonts w:ascii="Times New Roman" w:eastAsia="宋体" w:hAnsi="Times New Roman" w:cs="Times New Roman" w:hint="eastAsia"/>
          <w:sz w:val="24"/>
          <w:szCs w:val="24"/>
        </w:rPr>
        <w:t>出</w:t>
      </w:r>
      <w:r w:rsidRPr="0035689D">
        <w:rPr>
          <w:rFonts w:ascii="Times New Roman" w:eastAsia="宋体" w:hAnsi="Times New Roman" w:cs="Times New Roman"/>
          <w:sz w:val="24"/>
          <w:szCs w:val="24"/>
        </w:rPr>
        <w:t>型接口，</w:t>
      </w:r>
      <w:r>
        <w:rPr>
          <w:rFonts w:ascii="Times New Roman" w:eastAsia="宋体" w:hAnsi="Times New Roman" w:cs="Times New Roman" w:hint="eastAsia"/>
          <w:sz w:val="24"/>
          <w:szCs w:val="24"/>
        </w:rPr>
        <w:t>用于返回计算得出的数据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7CF715D9" w14:textId="77777777" w:rsidR="00A9170E" w:rsidRPr="00285F9A" w:rsidRDefault="00A9170E" w:rsidP="00A9170E">
      <w:pPr>
        <w:pStyle w:val="ac"/>
        <w:numPr>
          <w:ilvl w:val="0"/>
          <w:numId w:val="15"/>
        </w:numPr>
        <w:wordWrap w:val="0"/>
        <w:ind w:left="0" w:firstLineChars="0"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InterfaceParam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定义</w:t>
      </w:r>
      <w:r>
        <w:rPr>
          <w:rFonts w:ascii="Times New Roman" w:eastAsia="宋体" w:hAnsi="Times New Roman" w:cs="Times New Roman" w:hint="eastAsia"/>
          <w:sz w:val="24"/>
          <w:szCs w:val="24"/>
        </w:rPr>
        <w:t>输出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接口要传递的参数，是一个数组，包含了一系列接口</w:t>
      </w:r>
      <w:r>
        <w:rPr>
          <w:rFonts w:ascii="Times New Roman" w:eastAsia="宋体" w:hAnsi="Times New Roman" w:cs="Times New Roman" w:hint="eastAsia"/>
          <w:sz w:val="24"/>
          <w:szCs w:val="24"/>
        </w:rPr>
        <w:t>输出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参数的对象。</w:t>
      </w: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chinese_name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为参数的中文名称，</w:t>
      </w: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english_name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为参数的英文名称，</w:t>
      </w: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param_type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为参数的类型，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desc</w:t>
      </w:r>
      <w:r w:rsidRPr="0035689D">
        <w:rPr>
          <w:rFonts w:ascii="Times New Roman" w:eastAsia="宋体" w:hAnsi="Times New Roman" w:cs="Times New Roman" w:hint="eastAsia"/>
          <w:sz w:val="24"/>
          <w:szCs w:val="24"/>
        </w:rPr>
        <w:t>为参数的描述信息，</w:t>
      </w:r>
      <w:proofErr w:type="spellStart"/>
      <w:r w:rsidRPr="0035689D">
        <w:rPr>
          <w:rFonts w:ascii="Times New Roman" w:eastAsia="宋体" w:hAnsi="Times New Roman" w:cs="Times New Roman"/>
          <w:sz w:val="24"/>
          <w:szCs w:val="24"/>
        </w:rPr>
        <w:t>param_value</w:t>
      </w:r>
      <w:proofErr w:type="spellEnd"/>
      <w:r w:rsidRPr="0035689D">
        <w:rPr>
          <w:rFonts w:ascii="Times New Roman" w:eastAsia="宋体" w:hAnsi="Times New Roman" w:cs="Times New Roman" w:hint="eastAsia"/>
          <w:sz w:val="24"/>
          <w:szCs w:val="24"/>
        </w:rPr>
        <w:t>为要传递的参数的值。</w:t>
      </w:r>
      <w:bookmarkEnd w:id="1"/>
      <w:bookmarkEnd w:id="2"/>
    </w:p>
    <w:sectPr w:rsidR="00A9170E" w:rsidRPr="00285F9A" w:rsidSect="00801AA8">
      <w:footerReference w:type="default" r:id="rId21"/>
      <w:pgSz w:w="11906" w:h="16838"/>
      <w:pgMar w:top="1440" w:right="1418" w:bottom="1440" w:left="1588" w:header="90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0180E" w14:textId="77777777" w:rsidR="00BB6520" w:rsidRDefault="00BB6520" w:rsidP="00A410A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A945B14" w14:textId="77777777" w:rsidR="00BB6520" w:rsidRDefault="00BB6520" w:rsidP="00A410A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8870687"/>
      <w:docPartObj>
        <w:docPartGallery w:val="Page Numbers (Bottom of Page)"/>
        <w:docPartUnique/>
      </w:docPartObj>
    </w:sdtPr>
    <w:sdtEndPr>
      <w:rPr>
        <w:rFonts w:ascii="黑体" w:eastAsia="黑体" w:hAnsi="黑体"/>
        <w:sz w:val="21"/>
        <w:szCs w:val="21"/>
      </w:rPr>
    </w:sdtEndPr>
    <w:sdtContent>
      <w:p w14:paraId="04029422" w14:textId="1B7DFD7C" w:rsidR="005E2637" w:rsidRPr="0094697E" w:rsidRDefault="00000000" w:rsidP="0094697E">
        <w:pPr>
          <w:pStyle w:val="af4"/>
          <w:jc w:val="center"/>
          <w:rPr>
            <w:rFonts w:ascii="黑体" w:eastAsia="黑体" w:hAnsi="黑体" w:hint="eastAsia"/>
            <w:sz w:val="21"/>
            <w:szCs w:val="21"/>
          </w:rPr>
        </w:pPr>
        <w:sdt>
          <w:sdtPr>
            <w:id w:val="1728636285"/>
            <w:docPartObj>
              <w:docPartGallery w:val="Page Numbers (Top of Page)"/>
              <w:docPartUnique/>
            </w:docPartObj>
          </w:sdtPr>
          <w:sdtEndPr>
            <w:rPr>
              <w:rFonts w:ascii="黑体" w:eastAsia="黑体" w:hAnsi="黑体"/>
              <w:sz w:val="21"/>
              <w:szCs w:val="21"/>
            </w:rPr>
          </w:sdtEndPr>
          <w:sdtContent>
            <w:r w:rsidR="005E2637" w:rsidRPr="0094697E">
              <w:rPr>
                <w:rFonts w:ascii="黑体" w:eastAsia="黑体" w:hAnsi="黑体"/>
                <w:sz w:val="21"/>
                <w:szCs w:val="21"/>
                <w:lang w:val="zh-CN"/>
              </w:rPr>
              <w:t xml:space="preserve"> </w:t>
            </w:r>
            <w:r w:rsidR="005E2637">
              <w:rPr>
                <w:rFonts w:ascii="黑体" w:eastAsia="黑体" w:hAnsi="黑体" w:hint="eastAsia"/>
                <w:sz w:val="21"/>
                <w:szCs w:val="21"/>
                <w:lang w:val="zh-CN"/>
              </w:rPr>
              <w:t>第</w:t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fldChar w:fldCharType="begin"/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instrText>PAGE</w:instrText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fldChar w:fldCharType="separate"/>
            </w:r>
            <w:r w:rsidR="005E2637">
              <w:rPr>
                <w:rFonts w:ascii="黑体" w:eastAsia="黑体" w:hAnsi="黑体"/>
                <w:bCs/>
                <w:noProof/>
                <w:sz w:val="21"/>
                <w:szCs w:val="21"/>
              </w:rPr>
              <w:t>275</w:t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fldChar w:fldCharType="end"/>
            </w:r>
            <w:r w:rsidR="005E2637">
              <w:rPr>
                <w:rFonts w:ascii="黑体" w:eastAsia="黑体" w:hAnsi="黑体" w:hint="eastAsia"/>
                <w:bCs/>
                <w:sz w:val="21"/>
                <w:szCs w:val="21"/>
              </w:rPr>
              <w:t>页</w:t>
            </w:r>
            <w:r w:rsidR="005E2637">
              <w:rPr>
                <w:rFonts w:ascii="黑体" w:eastAsia="黑体" w:hAnsi="黑体"/>
                <w:sz w:val="21"/>
                <w:szCs w:val="21"/>
                <w:lang w:val="zh-CN"/>
              </w:rPr>
              <w:t>/</w:t>
            </w:r>
            <w:r w:rsidR="005E2637">
              <w:rPr>
                <w:rFonts w:ascii="黑体" w:eastAsia="黑体" w:hAnsi="黑体" w:hint="eastAsia"/>
                <w:sz w:val="21"/>
                <w:szCs w:val="21"/>
                <w:lang w:val="zh-CN"/>
              </w:rPr>
              <w:t>共</w:t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fldChar w:fldCharType="begin"/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instrText>=</w:instrText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fldChar w:fldCharType="begin"/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instrText>NUMPAGES</w:instrText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fldChar w:fldCharType="separate"/>
            </w:r>
            <w:r w:rsidR="00B5236A">
              <w:rPr>
                <w:rFonts w:ascii="黑体" w:eastAsia="黑体" w:hAnsi="黑体" w:hint="eastAsia"/>
                <w:bCs/>
                <w:noProof/>
                <w:sz w:val="21"/>
                <w:szCs w:val="21"/>
              </w:rPr>
              <w:instrText>12</w:instrText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fldChar w:fldCharType="end"/>
            </w:r>
            <w:r w:rsidR="005E2637">
              <w:rPr>
                <w:rFonts w:ascii="黑体" w:eastAsia="黑体" w:hAnsi="黑体"/>
                <w:bCs/>
                <w:sz w:val="21"/>
                <w:szCs w:val="21"/>
              </w:rPr>
              <w:instrText>-</w:instrText>
            </w:r>
            <w:r w:rsidR="00475D69">
              <w:rPr>
                <w:rFonts w:ascii="黑体" w:eastAsia="黑体" w:hAnsi="黑体" w:hint="eastAsia"/>
                <w:bCs/>
                <w:sz w:val="21"/>
                <w:szCs w:val="21"/>
              </w:rPr>
              <w:instrText>5</w:instrText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fldChar w:fldCharType="separate"/>
            </w:r>
            <w:r w:rsidR="00B5236A">
              <w:rPr>
                <w:rFonts w:ascii="黑体" w:eastAsia="黑体" w:hAnsi="黑体" w:hint="eastAsia"/>
                <w:bCs/>
                <w:noProof/>
                <w:sz w:val="21"/>
                <w:szCs w:val="21"/>
              </w:rPr>
              <w:t>7</w:t>
            </w:r>
            <w:r w:rsidR="005E2637" w:rsidRPr="0094697E">
              <w:rPr>
                <w:rFonts w:ascii="黑体" w:eastAsia="黑体" w:hAnsi="黑体"/>
                <w:bCs/>
                <w:sz w:val="21"/>
                <w:szCs w:val="21"/>
              </w:rPr>
              <w:fldChar w:fldCharType="end"/>
            </w:r>
          </w:sdtContent>
        </w:sdt>
        <w:r w:rsidR="005E2637">
          <w:rPr>
            <w:rFonts w:ascii="黑体" w:eastAsia="黑体" w:hAnsi="黑体" w:hint="eastAsia"/>
            <w:sz w:val="21"/>
            <w:szCs w:val="21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BC376" w14:textId="77777777" w:rsidR="00BB6520" w:rsidRDefault="00BB6520" w:rsidP="00A410A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4FBFC3D" w14:textId="77777777" w:rsidR="00BB6520" w:rsidRDefault="00BB6520" w:rsidP="00A410A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66FA"/>
    <w:multiLevelType w:val="hybridMultilevel"/>
    <w:tmpl w:val="234C7A26"/>
    <w:lvl w:ilvl="0" w:tplc="C85C0458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961347"/>
    <w:multiLevelType w:val="multilevel"/>
    <w:tmpl w:val="0A6C124C"/>
    <w:lvl w:ilvl="0">
      <w:start w:val="1"/>
      <w:numFmt w:val="chineseCountingThousand"/>
      <w:pStyle w:val="a"/>
      <w:suff w:val="space"/>
      <w:lvlText w:val="第%1部分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pStyle w:val="a0"/>
      <w:isLgl/>
      <w:suff w:val="space"/>
      <w:lvlText w:val="%2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30"/>
      </w:rPr>
    </w:lvl>
    <w:lvl w:ilvl="2">
      <w:start w:val="1"/>
      <w:numFmt w:val="decimal"/>
      <w:pStyle w:val="a1"/>
      <w:isLgl/>
      <w:suff w:val="space"/>
      <w:lvlText w:val="%2.%3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3">
      <w:start w:val="1"/>
      <w:numFmt w:val="decimal"/>
      <w:pStyle w:val="a2"/>
      <w:isLgl/>
      <w:suff w:val="space"/>
      <w:lvlText w:val="%2.%3.%4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4">
      <w:start w:val="1"/>
      <w:numFmt w:val="decimal"/>
      <w:pStyle w:val="a3"/>
      <w:isLgl/>
      <w:suff w:val="space"/>
      <w:lvlText w:val="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pStyle w:val="a4"/>
      <w:isLgl/>
      <w:suff w:val="space"/>
      <w:lvlText w:val="%2.%3.%4.%5.%6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6">
      <w:start w:val="1"/>
      <w:numFmt w:val="decimal"/>
      <w:pStyle w:val="a5"/>
      <w:isLgl/>
      <w:suff w:val="space"/>
      <w:lvlText w:val="%2.%3.%4.%5.%6.%7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7">
      <w:start w:val="1"/>
      <w:numFmt w:val="decimal"/>
      <w:pStyle w:val="a6"/>
      <w:suff w:val="space"/>
      <w:lvlText w:val="%2.%3.%4.%5.%6.%7.%8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8">
      <w:start w:val="1"/>
      <w:numFmt w:val="decimal"/>
      <w:pStyle w:val="a7"/>
      <w:suff w:val="space"/>
      <w:lvlText w:val="%2.%3.%4.%5.%6.%7.%8.%9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</w:abstractNum>
  <w:abstractNum w:abstractNumId="2" w15:restartNumberingAfterBreak="0">
    <w:nsid w:val="0CC7572F"/>
    <w:multiLevelType w:val="hybridMultilevel"/>
    <w:tmpl w:val="DBF27D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F2939E0"/>
    <w:multiLevelType w:val="hybridMultilevel"/>
    <w:tmpl w:val="3760D60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1BA32B8"/>
    <w:multiLevelType w:val="hybridMultilevel"/>
    <w:tmpl w:val="234C7A26"/>
    <w:lvl w:ilvl="0" w:tplc="C85C0458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BDB61F7"/>
    <w:multiLevelType w:val="hybridMultilevel"/>
    <w:tmpl w:val="15B2A6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FB4A5B"/>
    <w:multiLevelType w:val="hybridMultilevel"/>
    <w:tmpl w:val="77E04D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6902162"/>
    <w:multiLevelType w:val="hybridMultilevel"/>
    <w:tmpl w:val="0B58B3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9572A08"/>
    <w:multiLevelType w:val="hybridMultilevel"/>
    <w:tmpl w:val="7A64CC7E"/>
    <w:lvl w:ilvl="0" w:tplc="AE38156E">
      <w:start w:val="1"/>
      <w:numFmt w:val="decimal"/>
      <w:suff w:val="space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C585DAC"/>
    <w:multiLevelType w:val="hybridMultilevel"/>
    <w:tmpl w:val="E20A347E"/>
    <w:lvl w:ilvl="0" w:tplc="F7423796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3F339B3"/>
    <w:multiLevelType w:val="hybridMultilevel"/>
    <w:tmpl w:val="7650485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38543D8D"/>
    <w:multiLevelType w:val="hybridMultilevel"/>
    <w:tmpl w:val="2D6259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7A539BE"/>
    <w:multiLevelType w:val="hybridMultilevel"/>
    <w:tmpl w:val="3780AD46"/>
    <w:lvl w:ilvl="0" w:tplc="FE908A1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4B2B7305"/>
    <w:multiLevelType w:val="hybridMultilevel"/>
    <w:tmpl w:val="C7DE3DC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5A2A4CC9"/>
    <w:multiLevelType w:val="hybridMultilevel"/>
    <w:tmpl w:val="17162E7C"/>
    <w:lvl w:ilvl="0" w:tplc="F702883E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2371DE4"/>
    <w:multiLevelType w:val="hybridMultilevel"/>
    <w:tmpl w:val="52AE7368"/>
    <w:lvl w:ilvl="0" w:tplc="4E5C7AC4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5C33295"/>
    <w:multiLevelType w:val="hybridMultilevel"/>
    <w:tmpl w:val="95766906"/>
    <w:lvl w:ilvl="0" w:tplc="F702883E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639535D"/>
    <w:multiLevelType w:val="hybridMultilevel"/>
    <w:tmpl w:val="C96CBA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D8A0D47"/>
    <w:multiLevelType w:val="hybridMultilevel"/>
    <w:tmpl w:val="205603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70C92C1F"/>
    <w:multiLevelType w:val="hybridMultilevel"/>
    <w:tmpl w:val="150E09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7704674"/>
    <w:multiLevelType w:val="hybridMultilevel"/>
    <w:tmpl w:val="2BF0FBC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8965FCA"/>
    <w:multiLevelType w:val="hybridMultilevel"/>
    <w:tmpl w:val="0542100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7A794C6D"/>
    <w:multiLevelType w:val="hybridMultilevel"/>
    <w:tmpl w:val="234C7A26"/>
    <w:lvl w:ilvl="0" w:tplc="C85C0458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D7B34BC"/>
    <w:multiLevelType w:val="hybridMultilevel"/>
    <w:tmpl w:val="7F80B4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96348941">
    <w:abstractNumId w:val="1"/>
  </w:num>
  <w:num w:numId="2" w16cid:durableId="1708213379">
    <w:abstractNumId w:val="9"/>
  </w:num>
  <w:num w:numId="3" w16cid:durableId="1458529488">
    <w:abstractNumId w:val="5"/>
  </w:num>
  <w:num w:numId="4" w16cid:durableId="29454702">
    <w:abstractNumId w:val="21"/>
  </w:num>
  <w:num w:numId="5" w16cid:durableId="401563615">
    <w:abstractNumId w:val="7"/>
  </w:num>
  <w:num w:numId="6" w16cid:durableId="1885630247">
    <w:abstractNumId w:val="22"/>
  </w:num>
  <w:num w:numId="7" w16cid:durableId="1316833472">
    <w:abstractNumId w:val="4"/>
  </w:num>
  <w:num w:numId="8" w16cid:durableId="697050808">
    <w:abstractNumId w:val="0"/>
  </w:num>
  <w:num w:numId="9" w16cid:durableId="1745489207">
    <w:abstractNumId w:val="6"/>
  </w:num>
  <w:num w:numId="10" w16cid:durableId="837383819">
    <w:abstractNumId w:val="17"/>
  </w:num>
  <w:num w:numId="11" w16cid:durableId="1701394265">
    <w:abstractNumId w:val="23"/>
  </w:num>
  <w:num w:numId="12" w16cid:durableId="1953053190">
    <w:abstractNumId w:val="20"/>
  </w:num>
  <w:num w:numId="13" w16cid:durableId="552811803">
    <w:abstractNumId w:val="13"/>
  </w:num>
  <w:num w:numId="14" w16cid:durableId="1353341795">
    <w:abstractNumId w:val="19"/>
  </w:num>
  <w:num w:numId="15" w16cid:durableId="962803924">
    <w:abstractNumId w:val="3"/>
  </w:num>
  <w:num w:numId="16" w16cid:durableId="2072191555">
    <w:abstractNumId w:val="15"/>
  </w:num>
  <w:num w:numId="17" w16cid:durableId="230233885">
    <w:abstractNumId w:val="14"/>
  </w:num>
  <w:num w:numId="18" w16cid:durableId="1980768050">
    <w:abstractNumId w:val="8"/>
  </w:num>
  <w:num w:numId="19" w16cid:durableId="7484814">
    <w:abstractNumId w:val="18"/>
  </w:num>
  <w:num w:numId="20" w16cid:durableId="236792045">
    <w:abstractNumId w:val="11"/>
  </w:num>
  <w:num w:numId="21" w16cid:durableId="365327468">
    <w:abstractNumId w:val="16"/>
  </w:num>
  <w:num w:numId="22" w16cid:durableId="950353992">
    <w:abstractNumId w:val="2"/>
  </w:num>
  <w:num w:numId="23" w16cid:durableId="1199320246">
    <w:abstractNumId w:val="12"/>
  </w:num>
  <w:num w:numId="24" w16cid:durableId="2040933199">
    <w:abstractNumId w:val="10"/>
  </w:num>
  <w:num w:numId="25" w16cid:durableId="578714496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ocumentProtection w:edit="readOnly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0C5"/>
    <w:rsid w:val="00000622"/>
    <w:rsid w:val="00000D3A"/>
    <w:rsid w:val="000017E2"/>
    <w:rsid w:val="000034B5"/>
    <w:rsid w:val="000036A6"/>
    <w:rsid w:val="000038D9"/>
    <w:rsid w:val="00003A33"/>
    <w:rsid w:val="00004299"/>
    <w:rsid w:val="00005D74"/>
    <w:rsid w:val="0000673B"/>
    <w:rsid w:val="00006878"/>
    <w:rsid w:val="00006E67"/>
    <w:rsid w:val="00006FF2"/>
    <w:rsid w:val="0000737B"/>
    <w:rsid w:val="0000753A"/>
    <w:rsid w:val="00010597"/>
    <w:rsid w:val="00010CAA"/>
    <w:rsid w:val="00011A97"/>
    <w:rsid w:val="00011C57"/>
    <w:rsid w:val="00012DA6"/>
    <w:rsid w:val="000139A3"/>
    <w:rsid w:val="00013E8B"/>
    <w:rsid w:val="0001424F"/>
    <w:rsid w:val="00014BDA"/>
    <w:rsid w:val="00014DB4"/>
    <w:rsid w:val="00015246"/>
    <w:rsid w:val="00015A14"/>
    <w:rsid w:val="00015B21"/>
    <w:rsid w:val="00015C86"/>
    <w:rsid w:val="00017AB2"/>
    <w:rsid w:val="000207E9"/>
    <w:rsid w:val="00020CD3"/>
    <w:rsid w:val="000211C0"/>
    <w:rsid w:val="00021F31"/>
    <w:rsid w:val="00022034"/>
    <w:rsid w:val="00022E39"/>
    <w:rsid w:val="000241F7"/>
    <w:rsid w:val="00024B14"/>
    <w:rsid w:val="00024EE4"/>
    <w:rsid w:val="000251A9"/>
    <w:rsid w:val="0002558D"/>
    <w:rsid w:val="00025624"/>
    <w:rsid w:val="00025AE8"/>
    <w:rsid w:val="00026609"/>
    <w:rsid w:val="000279C4"/>
    <w:rsid w:val="00027D68"/>
    <w:rsid w:val="00027EF6"/>
    <w:rsid w:val="000303FE"/>
    <w:rsid w:val="00030441"/>
    <w:rsid w:val="00030CD3"/>
    <w:rsid w:val="00030DE6"/>
    <w:rsid w:val="00031516"/>
    <w:rsid w:val="00031882"/>
    <w:rsid w:val="00031E60"/>
    <w:rsid w:val="00032E42"/>
    <w:rsid w:val="000330F0"/>
    <w:rsid w:val="00033428"/>
    <w:rsid w:val="000334B0"/>
    <w:rsid w:val="00034045"/>
    <w:rsid w:val="0003405F"/>
    <w:rsid w:val="000343D7"/>
    <w:rsid w:val="000345DF"/>
    <w:rsid w:val="00034B71"/>
    <w:rsid w:val="0003562B"/>
    <w:rsid w:val="00035E0F"/>
    <w:rsid w:val="00035E65"/>
    <w:rsid w:val="00035FBA"/>
    <w:rsid w:val="00036070"/>
    <w:rsid w:val="000365E4"/>
    <w:rsid w:val="00036AA4"/>
    <w:rsid w:val="00037308"/>
    <w:rsid w:val="00037419"/>
    <w:rsid w:val="0003747B"/>
    <w:rsid w:val="0003784F"/>
    <w:rsid w:val="00037DDC"/>
    <w:rsid w:val="00037FEB"/>
    <w:rsid w:val="00040A20"/>
    <w:rsid w:val="00040B2A"/>
    <w:rsid w:val="00040D79"/>
    <w:rsid w:val="00040EB4"/>
    <w:rsid w:val="00041569"/>
    <w:rsid w:val="0004157A"/>
    <w:rsid w:val="00041682"/>
    <w:rsid w:val="00041683"/>
    <w:rsid w:val="00041795"/>
    <w:rsid w:val="00042780"/>
    <w:rsid w:val="00042C62"/>
    <w:rsid w:val="00042D9F"/>
    <w:rsid w:val="00042DFF"/>
    <w:rsid w:val="00042FD2"/>
    <w:rsid w:val="00043E68"/>
    <w:rsid w:val="00044802"/>
    <w:rsid w:val="00045DE1"/>
    <w:rsid w:val="000464FB"/>
    <w:rsid w:val="00046E9E"/>
    <w:rsid w:val="00047028"/>
    <w:rsid w:val="0004727C"/>
    <w:rsid w:val="0004793F"/>
    <w:rsid w:val="00047F84"/>
    <w:rsid w:val="0005050A"/>
    <w:rsid w:val="00050890"/>
    <w:rsid w:val="0005235B"/>
    <w:rsid w:val="000523D6"/>
    <w:rsid w:val="000532AD"/>
    <w:rsid w:val="0005359C"/>
    <w:rsid w:val="00053AAE"/>
    <w:rsid w:val="00053DC3"/>
    <w:rsid w:val="00054367"/>
    <w:rsid w:val="000548E6"/>
    <w:rsid w:val="00055758"/>
    <w:rsid w:val="00056AAE"/>
    <w:rsid w:val="0005732B"/>
    <w:rsid w:val="00057965"/>
    <w:rsid w:val="00057B25"/>
    <w:rsid w:val="00057ED4"/>
    <w:rsid w:val="00061AE5"/>
    <w:rsid w:val="0006269E"/>
    <w:rsid w:val="00062DEB"/>
    <w:rsid w:val="0006337B"/>
    <w:rsid w:val="00063865"/>
    <w:rsid w:val="00064A29"/>
    <w:rsid w:val="00065FCA"/>
    <w:rsid w:val="00066B01"/>
    <w:rsid w:val="00066BB4"/>
    <w:rsid w:val="00066D4B"/>
    <w:rsid w:val="0006713A"/>
    <w:rsid w:val="00067BEA"/>
    <w:rsid w:val="00071054"/>
    <w:rsid w:val="0007137D"/>
    <w:rsid w:val="000716F2"/>
    <w:rsid w:val="0007193E"/>
    <w:rsid w:val="00072198"/>
    <w:rsid w:val="0007227B"/>
    <w:rsid w:val="00072FA9"/>
    <w:rsid w:val="00073827"/>
    <w:rsid w:val="00074184"/>
    <w:rsid w:val="0007573D"/>
    <w:rsid w:val="00075B25"/>
    <w:rsid w:val="00076883"/>
    <w:rsid w:val="00076983"/>
    <w:rsid w:val="00077265"/>
    <w:rsid w:val="00080383"/>
    <w:rsid w:val="000803E5"/>
    <w:rsid w:val="00081D54"/>
    <w:rsid w:val="00081E05"/>
    <w:rsid w:val="00081E8C"/>
    <w:rsid w:val="00082040"/>
    <w:rsid w:val="00082F68"/>
    <w:rsid w:val="000830A5"/>
    <w:rsid w:val="00084554"/>
    <w:rsid w:val="00084685"/>
    <w:rsid w:val="000853B4"/>
    <w:rsid w:val="00085673"/>
    <w:rsid w:val="00085B9D"/>
    <w:rsid w:val="00086755"/>
    <w:rsid w:val="00087173"/>
    <w:rsid w:val="00087CC1"/>
    <w:rsid w:val="00087D1E"/>
    <w:rsid w:val="000903FB"/>
    <w:rsid w:val="000905B9"/>
    <w:rsid w:val="000907DA"/>
    <w:rsid w:val="00090B9E"/>
    <w:rsid w:val="00090FEB"/>
    <w:rsid w:val="000919F2"/>
    <w:rsid w:val="00093233"/>
    <w:rsid w:val="00093B5C"/>
    <w:rsid w:val="00094C7C"/>
    <w:rsid w:val="000953B7"/>
    <w:rsid w:val="000956F5"/>
    <w:rsid w:val="00095E7F"/>
    <w:rsid w:val="000969A9"/>
    <w:rsid w:val="00096CFE"/>
    <w:rsid w:val="0009734E"/>
    <w:rsid w:val="000A1488"/>
    <w:rsid w:val="000A19D6"/>
    <w:rsid w:val="000A2993"/>
    <w:rsid w:val="000A2B46"/>
    <w:rsid w:val="000A2D6B"/>
    <w:rsid w:val="000A2E75"/>
    <w:rsid w:val="000A320F"/>
    <w:rsid w:val="000A38C3"/>
    <w:rsid w:val="000A3BBD"/>
    <w:rsid w:val="000A3C3C"/>
    <w:rsid w:val="000A47DE"/>
    <w:rsid w:val="000A5247"/>
    <w:rsid w:val="000A5683"/>
    <w:rsid w:val="000A586B"/>
    <w:rsid w:val="000A5F5A"/>
    <w:rsid w:val="000A6546"/>
    <w:rsid w:val="000A6810"/>
    <w:rsid w:val="000A7B6E"/>
    <w:rsid w:val="000B00E3"/>
    <w:rsid w:val="000B163A"/>
    <w:rsid w:val="000B1727"/>
    <w:rsid w:val="000B1D53"/>
    <w:rsid w:val="000B217C"/>
    <w:rsid w:val="000B2534"/>
    <w:rsid w:val="000B2D9A"/>
    <w:rsid w:val="000B3005"/>
    <w:rsid w:val="000B33DE"/>
    <w:rsid w:val="000B37AA"/>
    <w:rsid w:val="000B39AD"/>
    <w:rsid w:val="000B3CD7"/>
    <w:rsid w:val="000B4064"/>
    <w:rsid w:val="000B46D9"/>
    <w:rsid w:val="000B4AC3"/>
    <w:rsid w:val="000B52CE"/>
    <w:rsid w:val="000B5BDB"/>
    <w:rsid w:val="000B5CD1"/>
    <w:rsid w:val="000B6C13"/>
    <w:rsid w:val="000B7811"/>
    <w:rsid w:val="000B786B"/>
    <w:rsid w:val="000C09F7"/>
    <w:rsid w:val="000C0B5F"/>
    <w:rsid w:val="000C1478"/>
    <w:rsid w:val="000C2628"/>
    <w:rsid w:val="000C2636"/>
    <w:rsid w:val="000C2ACD"/>
    <w:rsid w:val="000C2C95"/>
    <w:rsid w:val="000C34AD"/>
    <w:rsid w:val="000C37D7"/>
    <w:rsid w:val="000C37D8"/>
    <w:rsid w:val="000C3AC1"/>
    <w:rsid w:val="000C3BF7"/>
    <w:rsid w:val="000C4C91"/>
    <w:rsid w:val="000C5AED"/>
    <w:rsid w:val="000C6047"/>
    <w:rsid w:val="000C67E9"/>
    <w:rsid w:val="000C6F9A"/>
    <w:rsid w:val="000C7421"/>
    <w:rsid w:val="000C78CF"/>
    <w:rsid w:val="000D1093"/>
    <w:rsid w:val="000D1D8F"/>
    <w:rsid w:val="000D1EAB"/>
    <w:rsid w:val="000D35B7"/>
    <w:rsid w:val="000D402B"/>
    <w:rsid w:val="000D40C5"/>
    <w:rsid w:val="000D40DC"/>
    <w:rsid w:val="000D4A22"/>
    <w:rsid w:val="000D4C7F"/>
    <w:rsid w:val="000D64BD"/>
    <w:rsid w:val="000D69F9"/>
    <w:rsid w:val="000D6AB0"/>
    <w:rsid w:val="000D6F17"/>
    <w:rsid w:val="000D76FC"/>
    <w:rsid w:val="000D7971"/>
    <w:rsid w:val="000D7FE1"/>
    <w:rsid w:val="000E00F9"/>
    <w:rsid w:val="000E0386"/>
    <w:rsid w:val="000E096E"/>
    <w:rsid w:val="000E0D16"/>
    <w:rsid w:val="000E12FD"/>
    <w:rsid w:val="000E179E"/>
    <w:rsid w:val="000E1998"/>
    <w:rsid w:val="000E2A7D"/>
    <w:rsid w:val="000E2EF0"/>
    <w:rsid w:val="000E33FF"/>
    <w:rsid w:val="000E4398"/>
    <w:rsid w:val="000E44AF"/>
    <w:rsid w:val="000E45A5"/>
    <w:rsid w:val="000E4813"/>
    <w:rsid w:val="000E4D19"/>
    <w:rsid w:val="000E51C8"/>
    <w:rsid w:val="000E53EB"/>
    <w:rsid w:val="000E6BDD"/>
    <w:rsid w:val="000E6E78"/>
    <w:rsid w:val="000E7150"/>
    <w:rsid w:val="000E7491"/>
    <w:rsid w:val="000F0006"/>
    <w:rsid w:val="000F0F08"/>
    <w:rsid w:val="000F10DA"/>
    <w:rsid w:val="000F152E"/>
    <w:rsid w:val="000F2A7A"/>
    <w:rsid w:val="000F2F4F"/>
    <w:rsid w:val="000F2FB0"/>
    <w:rsid w:val="000F3B65"/>
    <w:rsid w:val="000F4137"/>
    <w:rsid w:val="000F466B"/>
    <w:rsid w:val="000F62C7"/>
    <w:rsid w:val="000F6988"/>
    <w:rsid w:val="000F69CD"/>
    <w:rsid w:val="000F6D5D"/>
    <w:rsid w:val="000F6DE1"/>
    <w:rsid w:val="000F7B9C"/>
    <w:rsid w:val="000F7BFB"/>
    <w:rsid w:val="00100FB1"/>
    <w:rsid w:val="001010BC"/>
    <w:rsid w:val="00101DFB"/>
    <w:rsid w:val="00101E6B"/>
    <w:rsid w:val="00102932"/>
    <w:rsid w:val="00102AB3"/>
    <w:rsid w:val="00103D56"/>
    <w:rsid w:val="00104237"/>
    <w:rsid w:val="001044A4"/>
    <w:rsid w:val="001056F0"/>
    <w:rsid w:val="0010622F"/>
    <w:rsid w:val="001069A0"/>
    <w:rsid w:val="0010727B"/>
    <w:rsid w:val="001074F1"/>
    <w:rsid w:val="00107928"/>
    <w:rsid w:val="001100AE"/>
    <w:rsid w:val="001102A9"/>
    <w:rsid w:val="001105CC"/>
    <w:rsid w:val="00110AF0"/>
    <w:rsid w:val="00110F78"/>
    <w:rsid w:val="00111313"/>
    <w:rsid w:val="00111BF5"/>
    <w:rsid w:val="001128A2"/>
    <w:rsid w:val="001130BB"/>
    <w:rsid w:val="00113EC6"/>
    <w:rsid w:val="00114030"/>
    <w:rsid w:val="001147F3"/>
    <w:rsid w:val="00114EB1"/>
    <w:rsid w:val="00115014"/>
    <w:rsid w:val="0011659F"/>
    <w:rsid w:val="00116DA4"/>
    <w:rsid w:val="00117150"/>
    <w:rsid w:val="00120368"/>
    <w:rsid w:val="00120639"/>
    <w:rsid w:val="001208E4"/>
    <w:rsid w:val="00120952"/>
    <w:rsid w:val="00120DB1"/>
    <w:rsid w:val="0012207B"/>
    <w:rsid w:val="0012248A"/>
    <w:rsid w:val="0012273F"/>
    <w:rsid w:val="00122CE2"/>
    <w:rsid w:val="0012305E"/>
    <w:rsid w:val="00123169"/>
    <w:rsid w:val="001241D0"/>
    <w:rsid w:val="001245FB"/>
    <w:rsid w:val="0012688F"/>
    <w:rsid w:val="00126EB5"/>
    <w:rsid w:val="00126F4C"/>
    <w:rsid w:val="00126F93"/>
    <w:rsid w:val="00130126"/>
    <w:rsid w:val="00130CC6"/>
    <w:rsid w:val="001315D8"/>
    <w:rsid w:val="00132E64"/>
    <w:rsid w:val="001330A1"/>
    <w:rsid w:val="001342BE"/>
    <w:rsid w:val="00134D6C"/>
    <w:rsid w:val="001354E9"/>
    <w:rsid w:val="00136932"/>
    <w:rsid w:val="0013792B"/>
    <w:rsid w:val="00137A25"/>
    <w:rsid w:val="00137DD9"/>
    <w:rsid w:val="001403EE"/>
    <w:rsid w:val="001405C3"/>
    <w:rsid w:val="00140B3B"/>
    <w:rsid w:val="00141E56"/>
    <w:rsid w:val="00142013"/>
    <w:rsid w:val="0014221D"/>
    <w:rsid w:val="00142400"/>
    <w:rsid w:val="00142604"/>
    <w:rsid w:val="00142709"/>
    <w:rsid w:val="001429A1"/>
    <w:rsid w:val="001433E3"/>
    <w:rsid w:val="00144481"/>
    <w:rsid w:val="00145297"/>
    <w:rsid w:val="0014589C"/>
    <w:rsid w:val="00146047"/>
    <w:rsid w:val="00151359"/>
    <w:rsid w:val="00151833"/>
    <w:rsid w:val="001520FE"/>
    <w:rsid w:val="0015219E"/>
    <w:rsid w:val="0015231E"/>
    <w:rsid w:val="001524D1"/>
    <w:rsid w:val="00152628"/>
    <w:rsid w:val="00152778"/>
    <w:rsid w:val="0015290B"/>
    <w:rsid w:val="00152F5F"/>
    <w:rsid w:val="00153A10"/>
    <w:rsid w:val="00153C4E"/>
    <w:rsid w:val="00154BEE"/>
    <w:rsid w:val="00155776"/>
    <w:rsid w:val="00155DB0"/>
    <w:rsid w:val="00156D78"/>
    <w:rsid w:val="00156E98"/>
    <w:rsid w:val="00157188"/>
    <w:rsid w:val="00157540"/>
    <w:rsid w:val="001576E7"/>
    <w:rsid w:val="00160AFA"/>
    <w:rsid w:val="001636CE"/>
    <w:rsid w:val="00163707"/>
    <w:rsid w:val="001638B3"/>
    <w:rsid w:val="00163E8F"/>
    <w:rsid w:val="00164735"/>
    <w:rsid w:val="001652DF"/>
    <w:rsid w:val="00166875"/>
    <w:rsid w:val="00167020"/>
    <w:rsid w:val="001671AD"/>
    <w:rsid w:val="00167733"/>
    <w:rsid w:val="001679B6"/>
    <w:rsid w:val="0017124C"/>
    <w:rsid w:val="001712B8"/>
    <w:rsid w:val="00171E0B"/>
    <w:rsid w:val="0017260D"/>
    <w:rsid w:val="00172C8F"/>
    <w:rsid w:val="001731EC"/>
    <w:rsid w:val="001734B5"/>
    <w:rsid w:val="00174DA6"/>
    <w:rsid w:val="0017516A"/>
    <w:rsid w:val="00175B9E"/>
    <w:rsid w:val="001766AA"/>
    <w:rsid w:val="00177274"/>
    <w:rsid w:val="00177718"/>
    <w:rsid w:val="00177CDE"/>
    <w:rsid w:val="00177ED6"/>
    <w:rsid w:val="00180000"/>
    <w:rsid w:val="00180364"/>
    <w:rsid w:val="001803E7"/>
    <w:rsid w:val="00180F5D"/>
    <w:rsid w:val="00181074"/>
    <w:rsid w:val="0018213F"/>
    <w:rsid w:val="00183B64"/>
    <w:rsid w:val="00184127"/>
    <w:rsid w:val="001845AD"/>
    <w:rsid w:val="00184664"/>
    <w:rsid w:val="00184A78"/>
    <w:rsid w:val="0018533D"/>
    <w:rsid w:val="00185DE9"/>
    <w:rsid w:val="001865B3"/>
    <w:rsid w:val="001869E0"/>
    <w:rsid w:val="00186CF1"/>
    <w:rsid w:val="001871FD"/>
    <w:rsid w:val="00190205"/>
    <w:rsid w:val="00190245"/>
    <w:rsid w:val="00190486"/>
    <w:rsid w:val="00190680"/>
    <w:rsid w:val="001906F0"/>
    <w:rsid w:val="00190764"/>
    <w:rsid w:val="00190983"/>
    <w:rsid w:val="00190F5B"/>
    <w:rsid w:val="00191CF8"/>
    <w:rsid w:val="00192442"/>
    <w:rsid w:val="001925C7"/>
    <w:rsid w:val="0019287B"/>
    <w:rsid w:val="0019391C"/>
    <w:rsid w:val="0019399C"/>
    <w:rsid w:val="00195177"/>
    <w:rsid w:val="00195A7F"/>
    <w:rsid w:val="00195B94"/>
    <w:rsid w:val="00195E1A"/>
    <w:rsid w:val="00196640"/>
    <w:rsid w:val="00196975"/>
    <w:rsid w:val="001969C3"/>
    <w:rsid w:val="00196CE5"/>
    <w:rsid w:val="00197664"/>
    <w:rsid w:val="0019788E"/>
    <w:rsid w:val="00197A54"/>
    <w:rsid w:val="00197F02"/>
    <w:rsid w:val="001A0A21"/>
    <w:rsid w:val="001A1309"/>
    <w:rsid w:val="001A1DB2"/>
    <w:rsid w:val="001A1F03"/>
    <w:rsid w:val="001A2B97"/>
    <w:rsid w:val="001A2BF9"/>
    <w:rsid w:val="001A2E91"/>
    <w:rsid w:val="001A2ED5"/>
    <w:rsid w:val="001A339E"/>
    <w:rsid w:val="001A6796"/>
    <w:rsid w:val="001A6FA2"/>
    <w:rsid w:val="001A7193"/>
    <w:rsid w:val="001A7B85"/>
    <w:rsid w:val="001B07F7"/>
    <w:rsid w:val="001B1394"/>
    <w:rsid w:val="001B2050"/>
    <w:rsid w:val="001B2857"/>
    <w:rsid w:val="001B2A42"/>
    <w:rsid w:val="001B2F40"/>
    <w:rsid w:val="001B37F6"/>
    <w:rsid w:val="001B594D"/>
    <w:rsid w:val="001B6483"/>
    <w:rsid w:val="001B6658"/>
    <w:rsid w:val="001B6B4C"/>
    <w:rsid w:val="001B6BC6"/>
    <w:rsid w:val="001B79B1"/>
    <w:rsid w:val="001C0FA6"/>
    <w:rsid w:val="001C1A0E"/>
    <w:rsid w:val="001C1C37"/>
    <w:rsid w:val="001C1D70"/>
    <w:rsid w:val="001C2DCF"/>
    <w:rsid w:val="001C391E"/>
    <w:rsid w:val="001C3E08"/>
    <w:rsid w:val="001C4222"/>
    <w:rsid w:val="001C5248"/>
    <w:rsid w:val="001C6DE2"/>
    <w:rsid w:val="001C72F2"/>
    <w:rsid w:val="001C7C04"/>
    <w:rsid w:val="001D1DFD"/>
    <w:rsid w:val="001D1E58"/>
    <w:rsid w:val="001D1F7F"/>
    <w:rsid w:val="001D28E7"/>
    <w:rsid w:val="001D2B2B"/>
    <w:rsid w:val="001D307D"/>
    <w:rsid w:val="001D3470"/>
    <w:rsid w:val="001D3900"/>
    <w:rsid w:val="001D3ACD"/>
    <w:rsid w:val="001D41D9"/>
    <w:rsid w:val="001D4C7A"/>
    <w:rsid w:val="001D4CFC"/>
    <w:rsid w:val="001D54A1"/>
    <w:rsid w:val="001D5715"/>
    <w:rsid w:val="001D5822"/>
    <w:rsid w:val="001D583F"/>
    <w:rsid w:val="001D659C"/>
    <w:rsid w:val="001D6798"/>
    <w:rsid w:val="001D6B82"/>
    <w:rsid w:val="001D7082"/>
    <w:rsid w:val="001D75A2"/>
    <w:rsid w:val="001D7908"/>
    <w:rsid w:val="001D7ABD"/>
    <w:rsid w:val="001D7D41"/>
    <w:rsid w:val="001E085B"/>
    <w:rsid w:val="001E1677"/>
    <w:rsid w:val="001E1884"/>
    <w:rsid w:val="001E2090"/>
    <w:rsid w:val="001E2840"/>
    <w:rsid w:val="001E2DEF"/>
    <w:rsid w:val="001E4322"/>
    <w:rsid w:val="001E5470"/>
    <w:rsid w:val="001E6466"/>
    <w:rsid w:val="001E6557"/>
    <w:rsid w:val="001E68DB"/>
    <w:rsid w:val="001E6A0E"/>
    <w:rsid w:val="001E7497"/>
    <w:rsid w:val="001E7AA9"/>
    <w:rsid w:val="001F078D"/>
    <w:rsid w:val="001F0AB4"/>
    <w:rsid w:val="001F1E50"/>
    <w:rsid w:val="001F2DD3"/>
    <w:rsid w:val="001F30FE"/>
    <w:rsid w:val="001F3DBE"/>
    <w:rsid w:val="001F4406"/>
    <w:rsid w:val="001F4A38"/>
    <w:rsid w:val="001F4E7B"/>
    <w:rsid w:val="001F4F46"/>
    <w:rsid w:val="001F4FC1"/>
    <w:rsid w:val="001F5E98"/>
    <w:rsid w:val="001F647B"/>
    <w:rsid w:val="001F681F"/>
    <w:rsid w:val="001F6B69"/>
    <w:rsid w:val="002003E6"/>
    <w:rsid w:val="002005FE"/>
    <w:rsid w:val="002011DD"/>
    <w:rsid w:val="00201E7C"/>
    <w:rsid w:val="00202B74"/>
    <w:rsid w:val="00202FCA"/>
    <w:rsid w:val="002031B3"/>
    <w:rsid w:val="002033C1"/>
    <w:rsid w:val="002039A0"/>
    <w:rsid w:val="00203D72"/>
    <w:rsid w:val="00204E2C"/>
    <w:rsid w:val="00204EC1"/>
    <w:rsid w:val="002050BD"/>
    <w:rsid w:val="002051E7"/>
    <w:rsid w:val="00205504"/>
    <w:rsid w:val="00205E2E"/>
    <w:rsid w:val="00205F68"/>
    <w:rsid w:val="0020632F"/>
    <w:rsid w:val="002066FC"/>
    <w:rsid w:val="00206DE7"/>
    <w:rsid w:val="00207361"/>
    <w:rsid w:val="0021034A"/>
    <w:rsid w:val="0021043E"/>
    <w:rsid w:val="0021049E"/>
    <w:rsid w:val="002105C0"/>
    <w:rsid w:val="0021074B"/>
    <w:rsid w:val="00211726"/>
    <w:rsid w:val="00212546"/>
    <w:rsid w:val="002125F9"/>
    <w:rsid w:val="00213A06"/>
    <w:rsid w:val="002145AB"/>
    <w:rsid w:val="00214A27"/>
    <w:rsid w:val="00214A74"/>
    <w:rsid w:val="00215242"/>
    <w:rsid w:val="00215BC2"/>
    <w:rsid w:val="00215CA1"/>
    <w:rsid w:val="002165C9"/>
    <w:rsid w:val="00217579"/>
    <w:rsid w:val="00217ACC"/>
    <w:rsid w:val="00217F5C"/>
    <w:rsid w:val="00220056"/>
    <w:rsid w:val="002203A3"/>
    <w:rsid w:val="00221114"/>
    <w:rsid w:val="002215B1"/>
    <w:rsid w:val="00221A50"/>
    <w:rsid w:val="00221D3B"/>
    <w:rsid w:val="00222BC4"/>
    <w:rsid w:val="00223878"/>
    <w:rsid w:val="00223E0B"/>
    <w:rsid w:val="002262D5"/>
    <w:rsid w:val="002268C8"/>
    <w:rsid w:val="00226ABA"/>
    <w:rsid w:val="00227579"/>
    <w:rsid w:val="00230B60"/>
    <w:rsid w:val="00230D09"/>
    <w:rsid w:val="00230F01"/>
    <w:rsid w:val="00231006"/>
    <w:rsid w:val="00232A70"/>
    <w:rsid w:val="0023344F"/>
    <w:rsid w:val="00233944"/>
    <w:rsid w:val="002346B9"/>
    <w:rsid w:val="002348EE"/>
    <w:rsid w:val="00234977"/>
    <w:rsid w:val="002349B7"/>
    <w:rsid w:val="00235181"/>
    <w:rsid w:val="00235F7F"/>
    <w:rsid w:val="00236223"/>
    <w:rsid w:val="00236F13"/>
    <w:rsid w:val="00237184"/>
    <w:rsid w:val="002375B3"/>
    <w:rsid w:val="00237A2B"/>
    <w:rsid w:val="00237FE2"/>
    <w:rsid w:val="002409C8"/>
    <w:rsid w:val="00240D25"/>
    <w:rsid w:val="00241BB9"/>
    <w:rsid w:val="00241F9E"/>
    <w:rsid w:val="0024214B"/>
    <w:rsid w:val="0024235B"/>
    <w:rsid w:val="002423AC"/>
    <w:rsid w:val="002428BE"/>
    <w:rsid w:val="00242CD8"/>
    <w:rsid w:val="00244B6B"/>
    <w:rsid w:val="00244E74"/>
    <w:rsid w:val="002455CC"/>
    <w:rsid w:val="002474A7"/>
    <w:rsid w:val="002505AF"/>
    <w:rsid w:val="00250652"/>
    <w:rsid w:val="00250B80"/>
    <w:rsid w:val="00250DCF"/>
    <w:rsid w:val="0025113E"/>
    <w:rsid w:val="002526DD"/>
    <w:rsid w:val="002535A3"/>
    <w:rsid w:val="00254142"/>
    <w:rsid w:val="00254254"/>
    <w:rsid w:val="0025487D"/>
    <w:rsid w:val="00254E32"/>
    <w:rsid w:val="002553D8"/>
    <w:rsid w:val="00255511"/>
    <w:rsid w:val="002558D7"/>
    <w:rsid w:val="00257121"/>
    <w:rsid w:val="00260383"/>
    <w:rsid w:val="00260E87"/>
    <w:rsid w:val="002613BB"/>
    <w:rsid w:val="00261C54"/>
    <w:rsid w:val="00262507"/>
    <w:rsid w:val="00262D5A"/>
    <w:rsid w:val="002634AD"/>
    <w:rsid w:val="0026441B"/>
    <w:rsid w:val="002655D0"/>
    <w:rsid w:val="00265641"/>
    <w:rsid w:val="00265A2F"/>
    <w:rsid w:val="00266322"/>
    <w:rsid w:val="00266457"/>
    <w:rsid w:val="002665DD"/>
    <w:rsid w:val="00270197"/>
    <w:rsid w:val="002709A9"/>
    <w:rsid w:val="00270C08"/>
    <w:rsid w:val="00272107"/>
    <w:rsid w:val="002724B6"/>
    <w:rsid w:val="0027268A"/>
    <w:rsid w:val="0027350B"/>
    <w:rsid w:val="00273CCB"/>
    <w:rsid w:val="00274F19"/>
    <w:rsid w:val="0027699F"/>
    <w:rsid w:val="00276B49"/>
    <w:rsid w:val="00276EE1"/>
    <w:rsid w:val="002772BE"/>
    <w:rsid w:val="002773B7"/>
    <w:rsid w:val="002774D7"/>
    <w:rsid w:val="00277EE6"/>
    <w:rsid w:val="002801D0"/>
    <w:rsid w:val="002809C8"/>
    <w:rsid w:val="00280E42"/>
    <w:rsid w:val="002811CD"/>
    <w:rsid w:val="00281E15"/>
    <w:rsid w:val="0028248A"/>
    <w:rsid w:val="00282497"/>
    <w:rsid w:val="0028306F"/>
    <w:rsid w:val="002833F4"/>
    <w:rsid w:val="002843AF"/>
    <w:rsid w:val="00284D6E"/>
    <w:rsid w:val="00284E9D"/>
    <w:rsid w:val="00285619"/>
    <w:rsid w:val="00285F9A"/>
    <w:rsid w:val="00286A25"/>
    <w:rsid w:val="00286EAA"/>
    <w:rsid w:val="002872A2"/>
    <w:rsid w:val="00287913"/>
    <w:rsid w:val="00287CAC"/>
    <w:rsid w:val="00290682"/>
    <w:rsid w:val="00290905"/>
    <w:rsid w:val="00290AE5"/>
    <w:rsid w:val="00290B5A"/>
    <w:rsid w:val="00290BB6"/>
    <w:rsid w:val="0029196E"/>
    <w:rsid w:val="00293803"/>
    <w:rsid w:val="00293A90"/>
    <w:rsid w:val="002940BA"/>
    <w:rsid w:val="0029508B"/>
    <w:rsid w:val="002957A5"/>
    <w:rsid w:val="002959B7"/>
    <w:rsid w:val="00296440"/>
    <w:rsid w:val="00296481"/>
    <w:rsid w:val="002967A0"/>
    <w:rsid w:val="00296918"/>
    <w:rsid w:val="00296AC7"/>
    <w:rsid w:val="00296CFC"/>
    <w:rsid w:val="00296D00"/>
    <w:rsid w:val="00297BEC"/>
    <w:rsid w:val="002A08AC"/>
    <w:rsid w:val="002A0D2E"/>
    <w:rsid w:val="002A1EFC"/>
    <w:rsid w:val="002A22A1"/>
    <w:rsid w:val="002A23B0"/>
    <w:rsid w:val="002A271C"/>
    <w:rsid w:val="002A2E17"/>
    <w:rsid w:val="002A2ED6"/>
    <w:rsid w:val="002A336D"/>
    <w:rsid w:val="002A36E6"/>
    <w:rsid w:val="002A42EF"/>
    <w:rsid w:val="002A5564"/>
    <w:rsid w:val="002A56F0"/>
    <w:rsid w:val="002A5D67"/>
    <w:rsid w:val="002A758E"/>
    <w:rsid w:val="002A7B69"/>
    <w:rsid w:val="002B01FF"/>
    <w:rsid w:val="002B1636"/>
    <w:rsid w:val="002B2367"/>
    <w:rsid w:val="002B2BC6"/>
    <w:rsid w:val="002B35FC"/>
    <w:rsid w:val="002B41A2"/>
    <w:rsid w:val="002B41CE"/>
    <w:rsid w:val="002B52E8"/>
    <w:rsid w:val="002B5BF4"/>
    <w:rsid w:val="002B5F6F"/>
    <w:rsid w:val="002B623C"/>
    <w:rsid w:val="002B7352"/>
    <w:rsid w:val="002B76A5"/>
    <w:rsid w:val="002B7C4F"/>
    <w:rsid w:val="002C0677"/>
    <w:rsid w:val="002C0C73"/>
    <w:rsid w:val="002C13E9"/>
    <w:rsid w:val="002C1455"/>
    <w:rsid w:val="002C1ECA"/>
    <w:rsid w:val="002C1F46"/>
    <w:rsid w:val="002C23F8"/>
    <w:rsid w:val="002C4261"/>
    <w:rsid w:val="002C595E"/>
    <w:rsid w:val="002C5E76"/>
    <w:rsid w:val="002C7AEF"/>
    <w:rsid w:val="002D01EB"/>
    <w:rsid w:val="002D0F94"/>
    <w:rsid w:val="002D14A0"/>
    <w:rsid w:val="002D15C6"/>
    <w:rsid w:val="002D197E"/>
    <w:rsid w:val="002D1FB6"/>
    <w:rsid w:val="002D2065"/>
    <w:rsid w:val="002D2480"/>
    <w:rsid w:val="002D2AEA"/>
    <w:rsid w:val="002D33B8"/>
    <w:rsid w:val="002D3FE2"/>
    <w:rsid w:val="002D4756"/>
    <w:rsid w:val="002D4796"/>
    <w:rsid w:val="002D4C62"/>
    <w:rsid w:val="002D57D5"/>
    <w:rsid w:val="002D5835"/>
    <w:rsid w:val="002D5B4B"/>
    <w:rsid w:val="002D5D10"/>
    <w:rsid w:val="002D636C"/>
    <w:rsid w:val="002D6A5F"/>
    <w:rsid w:val="002D6D86"/>
    <w:rsid w:val="002D71E3"/>
    <w:rsid w:val="002D7C5D"/>
    <w:rsid w:val="002E040C"/>
    <w:rsid w:val="002E17A3"/>
    <w:rsid w:val="002E26BA"/>
    <w:rsid w:val="002E2E15"/>
    <w:rsid w:val="002E36CD"/>
    <w:rsid w:val="002E3877"/>
    <w:rsid w:val="002E3C84"/>
    <w:rsid w:val="002E4C29"/>
    <w:rsid w:val="002E4C62"/>
    <w:rsid w:val="002E5480"/>
    <w:rsid w:val="002E6B91"/>
    <w:rsid w:val="002E7CA0"/>
    <w:rsid w:val="002E7ECD"/>
    <w:rsid w:val="002F0F5F"/>
    <w:rsid w:val="002F1446"/>
    <w:rsid w:val="002F2A35"/>
    <w:rsid w:val="002F2B1D"/>
    <w:rsid w:val="002F30D7"/>
    <w:rsid w:val="002F3284"/>
    <w:rsid w:val="002F5DEF"/>
    <w:rsid w:val="002F784E"/>
    <w:rsid w:val="00300378"/>
    <w:rsid w:val="00300A59"/>
    <w:rsid w:val="00300DA0"/>
    <w:rsid w:val="003018F0"/>
    <w:rsid w:val="00303EA3"/>
    <w:rsid w:val="003048FC"/>
    <w:rsid w:val="00304E5A"/>
    <w:rsid w:val="00304FF1"/>
    <w:rsid w:val="003051EE"/>
    <w:rsid w:val="003056B1"/>
    <w:rsid w:val="00305832"/>
    <w:rsid w:val="00305BC6"/>
    <w:rsid w:val="00305EE7"/>
    <w:rsid w:val="00306280"/>
    <w:rsid w:val="00306A4F"/>
    <w:rsid w:val="00306E09"/>
    <w:rsid w:val="0030743B"/>
    <w:rsid w:val="0030756B"/>
    <w:rsid w:val="003075A9"/>
    <w:rsid w:val="0030760F"/>
    <w:rsid w:val="0031042A"/>
    <w:rsid w:val="0031114D"/>
    <w:rsid w:val="00311264"/>
    <w:rsid w:val="00312C7B"/>
    <w:rsid w:val="00313A62"/>
    <w:rsid w:val="003144FE"/>
    <w:rsid w:val="0031499F"/>
    <w:rsid w:val="00315F3B"/>
    <w:rsid w:val="00316271"/>
    <w:rsid w:val="00317768"/>
    <w:rsid w:val="00320571"/>
    <w:rsid w:val="003207C7"/>
    <w:rsid w:val="0032202B"/>
    <w:rsid w:val="0032239A"/>
    <w:rsid w:val="00322523"/>
    <w:rsid w:val="003238F6"/>
    <w:rsid w:val="00323F35"/>
    <w:rsid w:val="0032433C"/>
    <w:rsid w:val="0032570D"/>
    <w:rsid w:val="00325FC6"/>
    <w:rsid w:val="003266F5"/>
    <w:rsid w:val="00327255"/>
    <w:rsid w:val="003276DA"/>
    <w:rsid w:val="003307F9"/>
    <w:rsid w:val="00330868"/>
    <w:rsid w:val="00330B97"/>
    <w:rsid w:val="00330CBB"/>
    <w:rsid w:val="0033153A"/>
    <w:rsid w:val="0033154D"/>
    <w:rsid w:val="003321A8"/>
    <w:rsid w:val="00333987"/>
    <w:rsid w:val="00333F06"/>
    <w:rsid w:val="00334C75"/>
    <w:rsid w:val="00335644"/>
    <w:rsid w:val="003374B4"/>
    <w:rsid w:val="00337EA6"/>
    <w:rsid w:val="0034089C"/>
    <w:rsid w:val="00340B47"/>
    <w:rsid w:val="003414E1"/>
    <w:rsid w:val="00341DBE"/>
    <w:rsid w:val="00342055"/>
    <w:rsid w:val="003421DF"/>
    <w:rsid w:val="00342357"/>
    <w:rsid w:val="0034266E"/>
    <w:rsid w:val="00343447"/>
    <w:rsid w:val="00343C26"/>
    <w:rsid w:val="003445EC"/>
    <w:rsid w:val="00344E1D"/>
    <w:rsid w:val="00345213"/>
    <w:rsid w:val="00345608"/>
    <w:rsid w:val="00345762"/>
    <w:rsid w:val="00345F8D"/>
    <w:rsid w:val="0034691C"/>
    <w:rsid w:val="00346BD4"/>
    <w:rsid w:val="00346CBD"/>
    <w:rsid w:val="00346D2D"/>
    <w:rsid w:val="00346D8E"/>
    <w:rsid w:val="003472FE"/>
    <w:rsid w:val="003500B9"/>
    <w:rsid w:val="003516E3"/>
    <w:rsid w:val="003520A5"/>
    <w:rsid w:val="0035276A"/>
    <w:rsid w:val="0035388B"/>
    <w:rsid w:val="00353D65"/>
    <w:rsid w:val="00354B7E"/>
    <w:rsid w:val="00354C3E"/>
    <w:rsid w:val="00355317"/>
    <w:rsid w:val="00355AC5"/>
    <w:rsid w:val="00355D72"/>
    <w:rsid w:val="003564FA"/>
    <w:rsid w:val="0035689D"/>
    <w:rsid w:val="00356983"/>
    <w:rsid w:val="003569DD"/>
    <w:rsid w:val="00357027"/>
    <w:rsid w:val="0036005C"/>
    <w:rsid w:val="00360779"/>
    <w:rsid w:val="003607D3"/>
    <w:rsid w:val="00361048"/>
    <w:rsid w:val="0036242A"/>
    <w:rsid w:val="00362835"/>
    <w:rsid w:val="00362A9A"/>
    <w:rsid w:val="00362CC0"/>
    <w:rsid w:val="00362CFB"/>
    <w:rsid w:val="0036303F"/>
    <w:rsid w:val="00363391"/>
    <w:rsid w:val="00363631"/>
    <w:rsid w:val="00363F86"/>
    <w:rsid w:val="00364311"/>
    <w:rsid w:val="003643DB"/>
    <w:rsid w:val="00364537"/>
    <w:rsid w:val="00364917"/>
    <w:rsid w:val="00364C66"/>
    <w:rsid w:val="00364E72"/>
    <w:rsid w:val="00365FD4"/>
    <w:rsid w:val="00366438"/>
    <w:rsid w:val="00366D49"/>
    <w:rsid w:val="003678CC"/>
    <w:rsid w:val="0037014C"/>
    <w:rsid w:val="00370472"/>
    <w:rsid w:val="00371B96"/>
    <w:rsid w:val="003721E4"/>
    <w:rsid w:val="003725A7"/>
    <w:rsid w:val="00372DD7"/>
    <w:rsid w:val="003736C7"/>
    <w:rsid w:val="00374023"/>
    <w:rsid w:val="003741D6"/>
    <w:rsid w:val="0037476D"/>
    <w:rsid w:val="003750B4"/>
    <w:rsid w:val="003750FC"/>
    <w:rsid w:val="00375168"/>
    <w:rsid w:val="00376118"/>
    <w:rsid w:val="003763EA"/>
    <w:rsid w:val="00377667"/>
    <w:rsid w:val="00380A78"/>
    <w:rsid w:val="00380C3D"/>
    <w:rsid w:val="00380EC9"/>
    <w:rsid w:val="0038154D"/>
    <w:rsid w:val="00381A0C"/>
    <w:rsid w:val="00381DA1"/>
    <w:rsid w:val="0038229F"/>
    <w:rsid w:val="0038286C"/>
    <w:rsid w:val="00382E97"/>
    <w:rsid w:val="003832C1"/>
    <w:rsid w:val="0038339F"/>
    <w:rsid w:val="003838BE"/>
    <w:rsid w:val="003851B4"/>
    <w:rsid w:val="00385431"/>
    <w:rsid w:val="00385553"/>
    <w:rsid w:val="003857EB"/>
    <w:rsid w:val="003863D8"/>
    <w:rsid w:val="0038708B"/>
    <w:rsid w:val="0038729D"/>
    <w:rsid w:val="0038771F"/>
    <w:rsid w:val="00387A68"/>
    <w:rsid w:val="00387BC6"/>
    <w:rsid w:val="003902AA"/>
    <w:rsid w:val="00390BCD"/>
    <w:rsid w:val="00391EAD"/>
    <w:rsid w:val="0039259C"/>
    <w:rsid w:val="00392F94"/>
    <w:rsid w:val="003935C7"/>
    <w:rsid w:val="00393DCE"/>
    <w:rsid w:val="00395C07"/>
    <w:rsid w:val="003968BF"/>
    <w:rsid w:val="00396A74"/>
    <w:rsid w:val="00396C2E"/>
    <w:rsid w:val="00396D75"/>
    <w:rsid w:val="00396E4B"/>
    <w:rsid w:val="0039799D"/>
    <w:rsid w:val="00397D47"/>
    <w:rsid w:val="00397E86"/>
    <w:rsid w:val="003A0603"/>
    <w:rsid w:val="003A0A0F"/>
    <w:rsid w:val="003A0E2E"/>
    <w:rsid w:val="003A10E6"/>
    <w:rsid w:val="003A185E"/>
    <w:rsid w:val="003A1B8E"/>
    <w:rsid w:val="003A2811"/>
    <w:rsid w:val="003A2844"/>
    <w:rsid w:val="003A31CA"/>
    <w:rsid w:val="003A3517"/>
    <w:rsid w:val="003A55AE"/>
    <w:rsid w:val="003A5D95"/>
    <w:rsid w:val="003A6D28"/>
    <w:rsid w:val="003A708A"/>
    <w:rsid w:val="003A7FCB"/>
    <w:rsid w:val="003B0393"/>
    <w:rsid w:val="003B0A7C"/>
    <w:rsid w:val="003B0BCE"/>
    <w:rsid w:val="003B0DDB"/>
    <w:rsid w:val="003B1650"/>
    <w:rsid w:val="003B18E5"/>
    <w:rsid w:val="003B1CE2"/>
    <w:rsid w:val="003B1EFC"/>
    <w:rsid w:val="003B1F6D"/>
    <w:rsid w:val="003B2DD6"/>
    <w:rsid w:val="003B36B4"/>
    <w:rsid w:val="003B3966"/>
    <w:rsid w:val="003B3F4E"/>
    <w:rsid w:val="003B437F"/>
    <w:rsid w:val="003B6561"/>
    <w:rsid w:val="003B67E1"/>
    <w:rsid w:val="003C037B"/>
    <w:rsid w:val="003C0CB4"/>
    <w:rsid w:val="003C16E7"/>
    <w:rsid w:val="003C1ECE"/>
    <w:rsid w:val="003C22B2"/>
    <w:rsid w:val="003C234A"/>
    <w:rsid w:val="003C29A9"/>
    <w:rsid w:val="003C2E63"/>
    <w:rsid w:val="003C2E85"/>
    <w:rsid w:val="003C30BC"/>
    <w:rsid w:val="003C30E1"/>
    <w:rsid w:val="003C37EA"/>
    <w:rsid w:val="003C4763"/>
    <w:rsid w:val="003C4929"/>
    <w:rsid w:val="003C4DE9"/>
    <w:rsid w:val="003C50B2"/>
    <w:rsid w:val="003C5F0F"/>
    <w:rsid w:val="003C6AB9"/>
    <w:rsid w:val="003C78B3"/>
    <w:rsid w:val="003C7F3B"/>
    <w:rsid w:val="003C7F97"/>
    <w:rsid w:val="003D03AB"/>
    <w:rsid w:val="003D0879"/>
    <w:rsid w:val="003D0D37"/>
    <w:rsid w:val="003D0F7C"/>
    <w:rsid w:val="003D10D2"/>
    <w:rsid w:val="003D10FC"/>
    <w:rsid w:val="003D1A04"/>
    <w:rsid w:val="003D1B0A"/>
    <w:rsid w:val="003D1E5E"/>
    <w:rsid w:val="003D2206"/>
    <w:rsid w:val="003D2825"/>
    <w:rsid w:val="003D32FF"/>
    <w:rsid w:val="003D34DF"/>
    <w:rsid w:val="003D3962"/>
    <w:rsid w:val="003D4D02"/>
    <w:rsid w:val="003D4E9D"/>
    <w:rsid w:val="003D566E"/>
    <w:rsid w:val="003D6AC2"/>
    <w:rsid w:val="003D7D6D"/>
    <w:rsid w:val="003E0B21"/>
    <w:rsid w:val="003E1084"/>
    <w:rsid w:val="003E1723"/>
    <w:rsid w:val="003E1AC0"/>
    <w:rsid w:val="003E1C64"/>
    <w:rsid w:val="003E2018"/>
    <w:rsid w:val="003E27FF"/>
    <w:rsid w:val="003E3733"/>
    <w:rsid w:val="003E4097"/>
    <w:rsid w:val="003E47C6"/>
    <w:rsid w:val="003E47D5"/>
    <w:rsid w:val="003E4C92"/>
    <w:rsid w:val="003E4E0D"/>
    <w:rsid w:val="003E517D"/>
    <w:rsid w:val="003E5877"/>
    <w:rsid w:val="003E59D1"/>
    <w:rsid w:val="003E5D93"/>
    <w:rsid w:val="003E6584"/>
    <w:rsid w:val="003E7634"/>
    <w:rsid w:val="003E7CE7"/>
    <w:rsid w:val="003E7F1B"/>
    <w:rsid w:val="003F0B4E"/>
    <w:rsid w:val="003F0D27"/>
    <w:rsid w:val="003F10FB"/>
    <w:rsid w:val="003F1402"/>
    <w:rsid w:val="003F1475"/>
    <w:rsid w:val="003F1807"/>
    <w:rsid w:val="003F2499"/>
    <w:rsid w:val="003F265E"/>
    <w:rsid w:val="003F27BA"/>
    <w:rsid w:val="003F2DA7"/>
    <w:rsid w:val="003F302B"/>
    <w:rsid w:val="003F3BAA"/>
    <w:rsid w:val="003F451B"/>
    <w:rsid w:val="003F48E6"/>
    <w:rsid w:val="003F4F11"/>
    <w:rsid w:val="003F5029"/>
    <w:rsid w:val="003F51C9"/>
    <w:rsid w:val="003F53D0"/>
    <w:rsid w:val="003F57F8"/>
    <w:rsid w:val="003F58C5"/>
    <w:rsid w:val="003F592B"/>
    <w:rsid w:val="003F64AD"/>
    <w:rsid w:val="003F6BBB"/>
    <w:rsid w:val="003F6C0E"/>
    <w:rsid w:val="003F719B"/>
    <w:rsid w:val="003F72B4"/>
    <w:rsid w:val="003F7F8A"/>
    <w:rsid w:val="00400247"/>
    <w:rsid w:val="004010B8"/>
    <w:rsid w:val="004018C8"/>
    <w:rsid w:val="004022E8"/>
    <w:rsid w:val="00402AD5"/>
    <w:rsid w:val="004033DB"/>
    <w:rsid w:val="00403948"/>
    <w:rsid w:val="004045CC"/>
    <w:rsid w:val="004050CD"/>
    <w:rsid w:val="004054D8"/>
    <w:rsid w:val="00405851"/>
    <w:rsid w:val="004059A0"/>
    <w:rsid w:val="00406953"/>
    <w:rsid w:val="00407723"/>
    <w:rsid w:val="00407B5C"/>
    <w:rsid w:val="00407BD2"/>
    <w:rsid w:val="004101B8"/>
    <w:rsid w:val="004108E2"/>
    <w:rsid w:val="00410D5C"/>
    <w:rsid w:val="004110FC"/>
    <w:rsid w:val="004112BE"/>
    <w:rsid w:val="00411388"/>
    <w:rsid w:val="004120A1"/>
    <w:rsid w:val="004129DF"/>
    <w:rsid w:val="0041395C"/>
    <w:rsid w:val="00413A19"/>
    <w:rsid w:val="00413BE7"/>
    <w:rsid w:val="00413F0A"/>
    <w:rsid w:val="00414803"/>
    <w:rsid w:val="00415F30"/>
    <w:rsid w:val="00416220"/>
    <w:rsid w:val="00416260"/>
    <w:rsid w:val="00416B23"/>
    <w:rsid w:val="00416C46"/>
    <w:rsid w:val="00417DAD"/>
    <w:rsid w:val="00420B4E"/>
    <w:rsid w:val="00420C50"/>
    <w:rsid w:val="00420FA5"/>
    <w:rsid w:val="00421179"/>
    <w:rsid w:val="0042123D"/>
    <w:rsid w:val="004213DD"/>
    <w:rsid w:val="004220FE"/>
    <w:rsid w:val="00422728"/>
    <w:rsid w:val="00424727"/>
    <w:rsid w:val="0042475D"/>
    <w:rsid w:val="004255B9"/>
    <w:rsid w:val="004258EE"/>
    <w:rsid w:val="0042636B"/>
    <w:rsid w:val="00426D63"/>
    <w:rsid w:val="00430C36"/>
    <w:rsid w:val="00431F7B"/>
    <w:rsid w:val="00433062"/>
    <w:rsid w:val="0043311C"/>
    <w:rsid w:val="00433143"/>
    <w:rsid w:val="00433DBF"/>
    <w:rsid w:val="00433E01"/>
    <w:rsid w:val="00434475"/>
    <w:rsid w:val="004369D6"/>
    <w:rsid w:val="004371F0"/>
    <w:rsid w:val="00437A0B"/>
    <w:rsid w:val="00437BBB"/>
    <w:rsid w:val="00437D34"/>
    <w:rsid w:val="00437E51"/>
    <w:rsid w:val="004400C5"/>
    <w:rsid w:val="00440D2E"/>
    <w:rsid w:val="0044129B"/>
    <w:rsid w:val="00441F99"/>
    <w:rsid w:val="004432C0"/>
    <w:rsid w:val="0044345C"/>
    <w:rsid w:val="00443A2C"/>
    <w:rsid w:val="0044493C"/>
    <w:rsid w:val="0044508F"/>
    <w:rsid w:val="0044562A"/>
    <w:rsid w:val="00445DE0"/>
    <w:rsid w:val="004465B5"/>
    <w:rsid w:val="00446BFE"/>
    <w:rsid w:val="00446C74"/>
    <w:rsid w:val="00447037"/>
    <w:rsid w:val="00450684"/>
    <w:rsid w:val="00450B5B"/>
    <w:rsid w:val="00451CAA"/>
    <w:rsid w:val="00451F1B"/>
    <w:rsid w:val="004527B6"/>
    <w:rsid w:val="004539FC"/>
    <w:rsid w:val="004544AF"/>
    <w:rsid w:val="004548A5"/>
    <w:rsid w:val="00454B23"/>
    <w:rsid w:val="00455328"/>
    <w:rsid w:val="00455518"/>
    <w:rsid w:val="00455B34"/>
    <w:rsid w:val="00456565"/>
    <w:rsid w:val="00456716"/>
    <w:rsid w:val="00456DA3"/>
    <w:rsid w:val="00456FB2"/>
    <w:rsid w:val="00457525"/>
    <w:rsid w:val="004575C1"/>
    <w:rsid w:val="00457871"/>
    <w:rsid w:val="00457B10"/>
    <w:rsid w:val="00460032"/>
    <w:rsid w:val="0046013A"/>
    <w:rsid w:val="004608AF"/>
    <w:rsid w:val="00461198"/>
    <w:rsid w:val="00461A22"/>
    <w:rsid w:val="00461AF4"/>
    <w:rsid w:val="004630B1"/>
    <w:rsid w:val="00463A2B"/>
    <w:rsid w:val="00463A6F"/>
    <w:rsid w:val="004644D5"/>
    <w:rsid w:val="00464F02"/>
    <w:rsid w:val="00464F6C"/>
    <w:rsid w:val="00464F8E"/>
    <w:rsid w:val="004653D6"/>
    <w:rsid w:val="00466412"/>
    <w:rsid w:val="00467156"/>
    <w:rsid w:val="0046749D"/>
    <w:rsid w:val="00467B7E"/>
    <w:rsid w:val="00467E11"/>
    <w:rsid w:val="004706D0"/>
    <w:rsid w:val="00472787"/>
    <w:rsid w:val="00472F02"/>
    <w:rsid w:val="004731F5"/>
    <w:rsid w:val="00473346"/>
    <w:rsid w:val="004741B6"/>
    <w:rsid w:val="0047471A"/>
    <w:rsid w:val="004749AE"/>
    <w:rsid w:val="0047543D"/>
    <w:rsid w:val="00475D69"/>
    <w:rsid w:val="00476523"/>
    <w:rsid w:val="0047706D"/>
    <w:rsid w:val="0047760F"/>
    <w:rsid w:val="004779D1"/>
    <w:rsid w:val="00477CC0"/>
    <w:rsid w:val="0048084D"/>
    <w:rsid w:val="00480B35"/>
    <w:rsid w:val="00480B9D"/>
    <w:rsid w:val="00481150"/>
    <w:rsid w:val="004811F8"/>
    <w:rsid w:val="004812FC"/>
    <w:rsid w:val="004813DC"/>
    <w:rsid w:val="0048153C"/>
    <w:rsid w:val="004822F8"/>
    <w:rsid w:val="0048252E"/>
    <w:rsid w:val="0048259E"/>
    <w:rsid w:val="00482B03"/>
    <w:rsid w:val="00483548"/>
    <w:rsid w:val="004835CA"/>
    <w:rsid w:val="0048394E"/>
    <w:rsid w:val="00484434"/>
    <w:rsid w:val="00484949"/>
    <w:rsid w:val="00484A29"/>
    <w:rsid w:val="00484B3B"/>
    <w:rsid w:val="00484CEF"/>
    <w:rsid w:val="00485491"/>
    <w:rsid w:val="004859F8"/>
    <w:rsid w:val="00485F14"/>
    <w:rsid w:val="00485FF5"/>
    <w:rsid w:val="00486C68"/>
    <w:rsid w:val="00486DA6"/>
    <w:rsid w:val="0048764E"/>
    <w:rsid w:val="00487667"/>
    <w:rsid w:val="00487735"/>
    <w:rsid w:val="00487FA8"/>
    <w:rsid w:val="004906AE"/>
    <w:rsid w:val="0049262D"/>
    <w:rsid w:val="004928C0"/>
    <w:rsid w:val="00492CBA"/>
    <w:rsid w:val="00492DEA"/>
    <w:rsid w:val="00492F40"/>
    <w:rsid w:val="004949CD"/>
    <w:rsid w:val="00494C84"/>
    <w:rsid w:val="00495386"/>
    <w:rsid w:val="00496BAB"/>
    <w:rsid w:val="004976B1"/>
    <w:rsid w:val="00497844"/>
    <w:rsid w:val="004A01C3"/>
    <w:rsid w:val="004A253B"/>
    <w:rsid w:val="004A28D7"/>
    <w:rsid w:val="004A304F"/>
    <w:rsid w:val="004A4140"/>
    <w:rsid w:val="004A41C2"/>
    <w:rsid w:val="004A4A83"/>
    <w:rsid w:val="004A61CE"/>
    <w:rsid w:val="004A6359"/>
    <w:rsid w:val="004A6481"/>
    <w:rsid w:val="004A666F"/>
    <w:rsid w:val="004A6B38"/>
    <w:rsid w:val="004A7383"/>
    <w:rsid w:val="004A7A6B"/>
    <w:rsid w:val="004A7F68"/>
    <w:rsid w:val="004B04A2"/>
    <w:rsid w:val="004B0621"/>
    <w:rsid w:val="004B0841"/>
    <w:rsid w:val="004B0C8D"/>
    <w:rsid w:val="004B11D1"/>
    <w:rsid w:val="004B1E01"/>
    <w:rsid w:val="004B2165"/>
    <w:rsid w:val="004B25CB"/>
    <w:rsid w:val="004B2C6F"/>
    <w:rsid w:val="004B2EA0"/>
    <w:rsid w:val="004B46DD"/>
    <w:rsid w:val="004B49BF"/>
    <w:rsid w:val="004B51E0"/>
    <w:rsid w:val="004B5F01"/>
    <w:rsid w:val="004B667E"/>
    <w:rsid w:val="004B68B4"/>
    <w:rsid w:val="004B6AB3"/>
    <w:rsid w:val="004B6CAF"/>
    <w:rsid w:val="004B6DB2"/>
    <w:rsid w:val="004B721A"/>
    <w:rsid w:val="004C0394"/>
    <w:rsid w:val="004C0586"/>
    <w:rsid w:val="004C12FE"/>
    <w:rsid w:val="004C1DF2"/>
    <w:rsid w:val="004C241F"/>
    <w:rsid w:val="004C2A64"/>
    <w:rsid w:val="004C362C"/>
    <w:rsid w:val="004C3AC7"/>
    <w:rsid w:val="004C499E"/>
    <w:rsid w:val="004C626D"/>
    <w:rsid w:val="004C73AD"/>
    <w:rsid w:val="004C7842"/>
    <w:rsid w:val="004C7F97"/>
    <w:rsid w:val="004D09E6"/>
    <w:rsid w:val="004D0D48"/>
    <w:rsid w:val="004D1037"/>
    <w:rsid w:val="004D14AB"/>
    <w:rsid w:val="004D1DD9"/>
    <w:rsid w:val="004D2359"/>
    <w:rsid w:val="004D2F13"/>
    <w:rsid w:val="004D33AE"/>
    <w:rsid w:val="004D3FD0"/>
    <w:rsid w:val="004D47DB"/>
    <w:rsid w:val="004D4AC1"/>
    <w:rsid w:val="004D4CE9"/>
    <w:rsid w:val="004D5021"/>
    <w:rsid w:val="004D56E7"/>
    <w:rsid w:val="004D5D09"/>
    <w:rsid w:val="004D6C5A"/>
    <w:rsid w:val="004D724A"/>
    <w:rsid w:val="004D724D"/>
    <w:rsid w:val="004E0FA5"/>
    <w:rsid w:val="004E11A0"/>
    <w:rsid w:val="004E1B1B"/>
    <w:rsid w:val="004E201D"/>
    <w:rsid w:val="004E21AD"/>
    <w:rsid w:val="004E24C8"/>
    <w:rsid w:val="004E2BEF"/>
    <w:rsid w:val="004E4504"/>
    <w:rsid w:val="004E4C37"/>
    <w:rsid w:val="004E4C63"/>
    <w:rsid w:val="004E5601"/>
    <w:rsid w:val="004E58DF"/>
    <w:rsid w:val="004E5B67"/>
    <w:rsid w:val="004E60BB"/>
    <w:rsid w:val="004E7FBF"/>
    <w:rsid w:val="004F10F5"/>
    <w:rsid w:val="004F11F7"/>
    <w:rsid w:val="004F27A9"/>
    <w:rsid w:val="004F2AA3"/>
    <w:rsid w:val="004F3FBF"/>
    <w:rsid w:val="004F4B37"/>
    <w:rsid w:val="004F4E28"/>
    <w:rsid w:val="004F5F32"/>
    <w:rsid w:val="004F61AD"/>
    <w:rsid w:val="004F6664"/>
    <w:rsid w:val="004F7B08"/>
    <w:rsid w:val="004F7C76"/>
    <w:rsid w:val="00500288"/>
    <w:rsid w:val="005005F8"/>
    <w:rsid w:val="00500659"/>
    <w:rsid w:val="0050104B"/>
    <w:rsid w:val="005014B4"/>
    <w:rsid w:val="005015F7"/>
    <w:rsid w:val="00501962"/>
    <w:rsid w:val="0050272C"/>
    <w:rsid w:val="0050309A"/>
    <w:rsid w:val="00504DC6"/>
    <w:rsid w:val="0050550F"/>
    <w:rsid w:val="00505655"/>
    <w:rsid w:val="00505BF6"/>
    <w:rsid w:val="00506649"/>
    <w:rsid w:val="00506F6C"/>
    <w:rsid w:val="005079DA"/>
    <w:rsid w:val="00507BC3"/>
    <w:rsid w:val="00507C6B"/>
    <w:rsid w:val="0051082C"/>
    <w:rsid w:val="00510836"/>
    <w:rsid w:val="00510D56"/>
    <w:rsid w:val="00511117"/>
    <w:rsid w:val="00511472"/>
    <w:rsid w:val="00512723"/>
    <w:rsid w:val="00512A22"/>
    <w:rsid w:val="00513461"/>
    <w:rsid w:val="005134AE"/>
    <w:rsid w:val="00513618"/>
    <w:rsid w:val="00513E6E"/>
    <w:rsid w:val="00513FF4"/>
    <w:rsid w:val="00514275"/>
    <w:rsid w:val="00515327"/>
    <w:rsid w:val="0051573D"/>
    <w:rsid w:val="00515D53"/>
    <w:rsid w:val="00516385"/>
    <w:rsid w:val="0051650D"/>
    <w:rsid w:val="00516632"/>
    <w:rsid w:val="0052005F"/>
    <w:rsid w:val="00520132"/>
    <w:rsid w:val="00520289"/>
    <w:rsid w:val="005213F0"/>
    <w:rsid w:val="0052144C"/>
    <w:rsid w:val="00521783"/>
    <w:rsid w:val="0052229E"/>
    <w:rsid w:val="00522A97"/>
    <w:rsid w:val="005234F4"/>
    <w:rsid w:val="00523738"/>
    <w:rsid w:val="005238C4"/>
    <w:rsid w:val="00525373"/>
    <w:rsid w:val="005254CD"/>
    <w:rsid w:val="00525FC3"/>
    <w:rsid w:val="00526DA1"/>
    <w:rsid w:val="00526EF6"/>
    <w:rsid w:val="0052733D"/>
    <w:rsid w:val="005303F9"/>
    <w:rsid w:val="005305DC"/>
    <w:rsid w:val="00531A5F"/>
    <w:rsid w:val="00531EBD"/>
    <w:rsid w:val="00531F16"/>
    <w:rsid w:val="005322A7"/>
    <w:rsid w:val="00532A08"/>
    <w:rsid w:val="00532CB4"/>
    <w:rsid w:val="00533245"/>
    <w:rsid w:val="00533AB5"/>
    <w:rsid w:val="00533B31"/>
    <w:rsid w:val="00533E0C"/>
    <w:rsid w:val="00535024"/>
    <w:rsid w:val="00535A8A"/>
    <w:rsid w:val="00536E84"/>
    <w:rsid w:val="00537145"/>
    <w:rsid w:val="005373E4"/>
    <w:rsid w:val="0053774F"/>
    <w:rsid w:val="00537A77"/>
    <w:rsid w:val="0054010A"/>
    <w:rsid w:val="005419AB"/>
    <w:rsid w:val="00541E23"/>
    <w:rsid w:val="005424F5"/>
    <w:rsid w:val="00542574"/>
    <w:rsid w:val="00542A01"/>
    <w:rsid w:val="005434E9"/>
    <w:rsid w:val="00543740"/>
    <w:rsid w:val="00544A5A"/>
    <w:rsid w:val="00544D2B"/>
    <w:rsid w:val="0054560A"/>
    <w:rsid w:val="005456C5"/>
    <w:rsid w:val="005457D9"/>
    <w:rsid w:val="005467F7"/>
    <w:rsid w:val="00547696"/>
    <w:rsid w:val="00547A8B"/>
    <w:rsid w:val="005516B2"/>
    <w:rsid w:val="0055193A"/>
    <w:rsid w:val="00551E85"/>
    <w:rsid w:val="005528E6"/>
    <w:rsid w:val="00552951"/>
    <w:rsid w:val="00553906"/>
    <w:rsid w:val="00553F78"/>
    <w:rsid w:val="00554615"/>
    <w:rsid w:val="0055504E"/>
    <w:rsid w:val="005550A3"/>
    <w:rsid w:val="00555150"/>
    <w:rsid w:val="00555CEF"/>
    <w:rsid w:val="0055693A"/>
    <w:rsid w:val="00557BF7"/>
    <w:rsid w:val="00557F57"/>
    <w:rsid w:val="005601AC"/>
    <w:rsid w:val="005601E8"/>
    <w:rsid w:val="00560826"/>
    <w:rsid w:val="0056123C"/>
    <w:rsid w:val="005613D5"/>
    <w:rsid w:val="00561532"/>
    <w:rsid w:val="0056166F"/>
    <w:rsid w:val="00562481"/>
    <w:rsid w:val="0056264C"/>
    <w:rsid w:val="00562CDB"/>
    <w:rsid w:val="0056346B"/>
    <w:rsid w:val="00563B8B"/>
    <w:rsid w:val="00563E3D"/>
    <w:rsid w:val="00564E59"/>
    <w:rsid w:val="00564EE7"/>
    <w:rsid w:val="00565063"/>
    <w:rsid w:val="00566F05"/>
    <w:rsid w:val="005679ED"/>
    <w:rsid w:val="00567C22"/>
    <w:rsid w:val="00567FEC"/>
    <w:rsid w:val="005703F4"/>
    <w:rsid w:val="005703FB"/>
    <w:rsid w:val="00570C63"/>
    <w:rsid w:val="00570DF3"/>
    <w:rsid w:val="005712AE"/>
    <w:rsid w:val="005714A2"/>
    <w:rsid w:val="005715EB"/>
    <w:rsid w:val="00572CC5"/>
    <w:rsid w:val="00572FD8"/>
    <w:rsid w:val="0057418D"/>
    <w:rsid w:val="00574962"/>
    <w:rsid w:val="00574A9E"/>
    <w:rsid w:val="00574F80"/>
    <w:rsid w:val="00575DF1"/>
    <w:rsid w:val="00575EEB"/>
    <w:rsid w:val="00580115"/>
    <w:rsid w:val="005806E5"/>
    <w:rsid w:val="00580E59"/>
    <w:rsid w:val="00581AD9"/>
    <w:rsid w:val="00581E12"/>
    <w:rsid w:val="00582082"/>
    <w:rsid w:val="005835A7"/>
    <w:rsid w:val="00583BBC"/>
    <w:rsid w:val="00583C9C"/>
    <w:rsid w:val="00583FA8"/>
    <w:rsid w:val="00584E86"/>
    <w:rsid w:val="00585ACF"/>
    <w:rsid w:val="0058639E"/>
    <w:rsid w:val="005867B0"/>
    <w:rsid w:val="005909A4"/>
    <w:rsid w:val="005912AA"/>
    <w:rsid w:val="005919FC"/>
    <w:rsid w:val="00592313"/>
    <w:rsid w:val="00593148"/>
    <w:rsid w:val="005937A8"/>
    <w:rsid w:val="00593BB5"/>
    <w:rsid w:val="00593F94"/>
    <w:rsid w:val="00594115"/>
    <w:rsid w:val="005945E6"/>
    <w:rsid w:val="00595ECF"/>
    <w:rsid w:val="00596EEA"/>
    <w:rsid w:val="005971AC"/>
    <w:rsid w:val="005A021D"/>
    <w:rsid w:val="005A15B7"/>
    <w:rsid w:val="005A215B"/>
    <w:rsid w:val="005A316D"/>
    <w:rsid w:val="005A50D8"/>
    <w:rsid w:val="005A54C8"/>
    <w:rsid w:val="005A5EDF"/>
    <w:rsid w:val="005A7082"/>
    <w:rsid w:val="005A748A"/>
    <w:rsid w:val="005A7752"/>
    <w:rsid w:val="005B0EB5"/>
    <w:rsid w:val="005B1108"/>
    <w:rsid w:val="005B1138"/>
    <w:rsid w:val="005B2B06"/>
    <w:rsid w:val="005B2B5A"/>
    <w:rsid w:val="005B2C30"/>
    <w:rsid w:val="005B2E8A"/>
    <w:rsid w:val="005B3AED"/>
    <w:rsid w:val="005B3F07"/>
    <w:rsid w:val="005B42F1"/>
    <w:rsid w:val="005B4581"/>
    <w:rsid w:val="005B47C6"/>
    <w:rsid w:val="005B4F8B"/>
    <w:rsid w:val="005B5BA5"/>
    <w:rsid w:val="005B7230"/>
    <w:rsid w:val="005B7549"/>
    <w:rsid w:val="005C02AD"/>
    <w:rsid w:val="005C18F5"/>
    <w:rsid w:val="005C21D7"/>
    <w:rsid w:val="005C33AB"/>
    <w:rsid w:val="005C462A"/>
    <w:rsid w:val="005C4AC9"/>
    <w:rsid w:val="005C5088"/>
    <w:rsid w:val="005C616C"/>
    <w:rsid w:val="005C61B7"/>
    <w:rsid w:val="005C7163"/>
    <w:rsid w:val="005C726D"/>
    <w:rsid w:val="005C7459"/>
    <w:rsid w:val="005C7538"/>
    <w:rsid w:val="005C753C"/>
    <w:rsid w:val="005D119E"/>
    <w:rsid w:val="005D1633"/>
    <w:rsid w:val="005D1ADC"/>
    <w:rsid w:val="005D2CB9"/>
    <w:rsid w:val="005D3680"/>
    <w:rsid w:val="005D3F39"/>
    <w:rsid w:val="005D4316"/>
    <w:rsid w:val="005D4623"/>
    <w:rsid w:val="005D4A84"/>
    <w:rsid w:val="005D4BF2"/>
    <w:rsid w:val="005D61AC"/>
    <w:rsid w:val="005D6599"/>
    <w:rsid w:val="005D6741"/>
    <w:rsid w:val="005D6EBC"/>
    <w:rsid w:val="005D7049"/>
    <w:rsid w:val="005D78D0"/>
    <w:rsid w:val="005E0307"/>
    <w:rsid w:val="005E0624"/>
    <w:rsid w:val="005E0A5F"/>
    <w:rsid w:val="005E0BF1"/>
    <w:rsid w:val="005E207C"/>
    <w:rsid w:val="005E2637"/>
    <w:rsid w:val="005E2660"/>
    <w:rsid w:val="005E3704"/>
    <w:rsid w:val="005E38AF"/>
    <w:rsid w:val="005E3E71"/>
    <w:rsid w:val="005E3FAB"/>
    <w:rsid w:val="005E411C"/>
    <w:rsid w:val="005E6862"/>
    <w:rsid w:val="005E7774"/>
    <w:rsid w:val="005E7B93"/>
    <w:rsid w:val="005F0AE8"/>
    <w:rsid w:val="005F0F97"/>
    <w:rsid w:val="005F14F5"/>
    <w:rsid w:val="005F1949"/>
    <w:rsid w:val="005F1B91"/>
    <w:rsid w:val="005F1E80"/>
    <w:rsid w:val="005F2263"/>
    <w:rsid w:val="005F35C5"/>
    <w:rsid w:val="005F37FC"/>
    <w:rsid w:val="005F3E89"/>
    <w:rsid w:val="005F4445"/>
    <w:rsid w:val="005F51AF"/>
    <w:rsid w:val="005F5398"/>
    <w:rsid w:val="005F553F"/>
    <w:rsid w:val="005F57EB"/>
    <w:rsid w:val="005F652E"/>
    <w:rsid w:val="005F6C52"/>
    <w:rsid w:val="005F6EE0"/>
    <w:rsid w:val="005F7D90"/>
    <w:rsid w:val="00600252"/>
    <w:rsid w:val="0060030F"/>
    <w:rsid w:val="0060040B"/>
    <w:rsid w:val="0060050A"/>
    <w:rsid w:val="006006CF"/>
    <w:rsid w:val="00600A34"/>
    <w:rsid w:val="006023E4"/>
    <w:rsid w:val="00602C9D"/>
    <w:rsid w:val="006031D6"/>
    <w:rsid w:val="00603FE0"/>
    <w:rsid w:val="0060428D"/>
    <w:rsid w:val="006054AF"/>
    <w:rsid w:val="00605AC5"/>
    <w:rsid w:val="00605BC7"/>
    <w:rsid w:val="00610152"/>
    <w:rsid w:val="00610474"/>
    <w:rsid w:val="00610883"/>
    <w:rsid w:val="00610965"/>
    <w:rsid w:val="00610B21"/>
    <w:rsid w:val="00610D2D"/>
    <w:rsid w:val="00611901"/>
    <w:rsid w:val="00611A1F"/>
    <w:rsid w:val="00611FC2"/>
    <w:rsid w:val="0061336B"/>
    <w:rsid w:val="00613561"/>
    <w:rsid w:val="00613E8A"/>
    <w:rsid w:val="00613FDD"/>
    <w:rsid w:val="00614018"/>
    <w:rsid w:val="006165A0"/>
    <w:rsid w:val="00616672"/>
    <w:rsid w:val="00616C78"/>
    <w:rsid w:val="00617747"/>
    <w:rsid w:val="00617E10"/>
    <w:rsid w:val="0062019A"/>
    <w:rsid w:val="0062091D"/>
    <w:rsid w:val="00620C95"/>
    <w:rsid w:val="006210F7"/>
    <w:rsid w:val="00621E3C"/>
    <w:rsid w:val="006223C6"/>
    <w:rsid w:val="00623DB8"/>
    <w:rsid w:val="00623E50"/>
    <w:rsid w:val="00623F36"/>
    <w:rsid w:val="00624A97"/>
    <w:rsid w:val="00624ABC"/>
    <w:rsid w:val="00625259"/>
    <w:rsid w:val="00625974"/>
    <w:rsid w:val="0062653A"/>
    <w:rsid w:val="00626EA2"/>
    <w:rsid w:val="006273B5"/>
    <w:rsid w:val="006303B4"/>
    <w:rsid w:val="006316F2"/>
    <w:rsid w:val="00631BE1"/>
    <w:rsid w:val="00631E5B"/>
    <w:rsid w:val="00631E71"/>
    <w:rsid w:val="006320B4"/>
    <w:rsid w:val="00632521"/>
    <w:rsid w:val="00632637"/>
    <w:rsid w:val="00632B66"/>
    <w:rsid w:val="00632B6F"/>
    <w:rsid w:val="006333E5"/>
    <w:rsid w:val="006343FC"/>
    <w:rsid w:val="006351E4"/>
    <w:rsid w:val="006352E3"/>
    <w:rsid w:val="00636EDF"/>
    <w:rsid w:val="006376D0"/>
    <w:rsid w:val="00640DCF"/>
    <w:rsid w:val="00640EEF"/>
    <w:rsid w:val="00641285"/>
    <w:rsid w:val="006416B2"/>
    <w:rsid w:val="00641A4D"/>
    <w:rsid w:val="006422B3"/>
    <w:rsid w:val="006425B9"/>
    <w:rsid w:val="00642B86"/>
    <w:rsid w:val="00642C69"/>
    <w:rsid w:val="0064321A"/>
    <w:rsid w:val="00643713"/>
    <w:rsid w:val="006439D1"/>
    <w:rsid w:val="006454D9"/>
    <w:rsid w:val="00645EDA"/>
    <w:rsid w:val="00646546"/>
    <w:rsid w:val="00646FC7"/>
    <w:rsid w:val="0064737E"/>
    <w:rsid w:val="00647724"/>
    <w:rsid w:val="00647775"/>
    <w:rsid w:val="006478C4"/>
    <w:rsid w:val="00647B28"/>
    <w:rsid w:val="006508C0"/>
    <w:rsid w:val="00652AD8"/>
    <w:rsid w:val="00653615"/>
    <w:rsid w:val="00654888"/>
    <w:rsid w:val="00654F85"/>
    <w:rsid w:val="006554B9"/>
    <w:rsid w:val="0065559C"/>
    <w:rsid w:val="00655C84"/>
    <w:rsid w:val="00656693"/>
    <w:rsid w:val="0065673A"/>
    <w:rsid w:val="00656FA7"/>
    <w:rsid w:val="00660401"/>
    <w:rsid w:val="0066086A"/>
    <w:rsid w:val="00660AB1"/>
    <w:rsid w:val="00660DAE"/>
    <w:rsid w:val="00660FC6"/>
    <w:rsid w:val="00664A06"/>
    <w:rsid w:val="00664DDC"/>
    <w:rsid w:val="0066504A"/>
    <w:rsid w:val="006653A6"/>
    <w:rsid w:val="00666172"/>
    <w:rsid w:val="006662F4"/>
    <w:rsid w:val="00666489"/>
    <w:rsid w:val="006671D6"/>
    <w:rsid w:val="006673B1"/>
    <w:rsid w:val="006676EF"/>
    <w:rsid w:val="00667E2C"/>
    <w:rsid w:val="00667E8B"/>
    <w:rsid w:val="00670240"/>
    <w:rsid w:val="006706DE"/>
    <w:rsid w:val="0067102B"/>
    <w:rsid w:val="00671443"/>
    <w:rsid w:val="00671650"/>
    <w:rsid w:val="0067175C"/>
    <w:rsid w:val="00672A89"/>
    <w:rsid w:val="00673496"/>
    <w:rsid w:val="006737FD"/>
    <w:rsid w:val="00674854"/>
    <w:rsid w:val="00675257"/>
    <w:rsid w:val="00675414"/>
    <w:rsid w:val="00675548"/>
    <w:rsid w:val="00675888"/>
    <w:rsid w:val="00675970"/>
    <w:rsid w:val="00675BD1"/>
    <w:rsid w:val="00676385"/>
    <w:rsid w:val="006774A4"/>
    <w:rsid w:val="006776B0"/>
    <w:rsid w:val="00677B10"/>
    <w:rsid w:val="006801C0"/>
    <w:rsid w:val="00680697"/>
    <w:rsid w:val="006807B3"/>
    <w:rsid w:val="00680F3E"/>
    <w:rsid w:val="0068208E"/>
    <w:rsid w:val="006821A3"/>
    <w:rsid w:val="006824AA"/>
    <w:rsid w:val="00682674"/>
    <w:rsid w:val="00682DF3"/>
    <w:rsid w:val="00684AD0"/>
    <w:rsid w:val="00684FE9"/>
    <w:rsid w:val="006851E1"/>
    <w:rsid w:val="006856D7"/>
    <w:rsid w:val="006858E2"/>
    <w:rsid w:val="00685D05"/>
    <w:rsid w:val="0068687D"/>
    <w:rsid w:val="00690467"/>
    <w:rsid w:val="00690994"/>
    <w:rsid w:val="00691208"/>
    <w:rsid w:val="0069145B"/>
    <w:rsid w:val="00691BF1"/>
    <w:rsid w:val="00691F28"/>
    <w:rsid w:val="0069255A"/>
    <w:rsid w:val="00692D74"/>
    <w:rsid w:val="0069317B"/>
    <w:rsid w:val="00693634"/>
    <w:rsid w:val="006936A0"/>
    <w:rsid w:val="0069417F"/>
    <w:rsid w:val="0069490A"/>
    <w:rsid w:val="00694B6A"/>
    <w:rsid w:val="0069504D"/>
    <w:rsid w:val="00695061"/>
    <w:rsid w:val="0069513C"/>
    <w:rsid w:val="00695A0A"/>
    <w:rsid w:val="00695CF9"/>
    <w:rsid w:val="006969AF"/>
    <w:rsid w:val="006974A6"/>
    <w:rsid w:val="006974D5"/>
    <w:rsid w:val="006978F7"/>
    <w:rsid w:val="006A0852"/>
    <w:rsid w:val="006A0A1F"/>
    <w:rsid w:val="006A0B40"/>
    <w:rsid w:val="006A2F7B"/>
    <w:rsid w:val="006A3BAF"/>
    <w:rsid w:val="006A3E72"/>
    <w:rsid w:val="006A420E"/>
    <w:rsid w:val="006A4A72"/>
    <w:rsid w:val="006A4B37"/>
    <w:rsid w:val="006A5FFC"/>
    <w:rsid w:val="006A6AA7"/>
    <w:rsid w:val="006A7030"/>
    <w:rsid w:val="006A79D6"/>
    <w:rsid w:val="006B0044"/>
    <w:rsid w:val="006B00D1"/>
    <w:rsid w:val="006B2107"/>
    <w:rsid w:val="006B278B"/>
    <w:rsid w:val="006B340B"/>
    <w:rsid w:val="006B351F"/>
    <w:rsid w:val="006B38B8"/>
    <w:rsid w:val="006B3A87"/>
    <w:rsid w:val="006B3BFE"/>
    <w:rsid w:val="006B40C0"/>
    <w:rsid w:val="006B4453"/>
    <w:rsid w:val="006B4498"/>
    <w:rsid w:val="006B4CF4"/>
    <w:rsid w:val="006B5052"/>
    <w:rsid w:val="006B5469"/>
    <w:rsid w:val="006B5904"/>
    <w:rsid w:val="006B5B96"/>
    <w:rsid w:val="006B6324"/>
    <w:rsid w:val="006C07EA"/>
    <w:rsid w:val="006C22B5"/>
    <w:rsid w:val="006C30D4"/>
    <w:rsid w:val="006C320E"/>
    <w:rsid w:val="006C398E"/>
    <w:rsid w:val="006C415C"/>
    <w:rsid w:val="006C496D"/>
    <w:rsid w:val="006C67FF"/>
    <w:rsid w:val="006C7005"/>
    <w:rsid w:val="006C7FF4"/>
    <w:rsid w:val="006D0DE4"/>
    <w:rsid w:val="006D1528"/>
    <w:rsid w:val="006D163A"/>
    <w:rsid w:val="006D184A"/>
    <w:rsid w:val="006D1E42"/>
    <w:rsid w:val="006D26EA"/>
    <w:rsid w:val="006D2F3C"/>
    <w:rsid w:val="006D32D5"/>
    <w:rsid w:val="006D3548"/>
    <w:rsid w:val="006D3E6D"/>
    <w:rsid w:val="006D4FE7"/>
    <w:rsid w:val="006D59B6"/>
    <w:rsid w:val="006D70B0"/>
    <w:rsid w:val="006D7DE7"/>
    <w:rsid w:val="006E0897"/>
    <w:rsid w:val="006E097A"/>
    <w:rsid w:val="006E0EDA"/>
    <w:rsid w:val="006E0FD8"/>
    <w:rsid w:val="006E1131"/>
    <w:rsid w:val="006E1644"/>
    <w:rsid w:val="006E1F2E"/>
    <w:rsid w:val="006E22D2"/>
    <w:rsid w:val="006E293C"/>
    <w:rsid w:val="006E54A0"/>
    <w:rsid w:val="006E576E"/>
    <w:rsid w:val="006E5995"/>
    <w:rsid w:val="006E6C62"/>
    <w:rsid w:val="006E7822"/>
    <w:rsid w:val="006E7F8B"/>
    <w:rsid w:val="006F02BF"/>
    <w:rsid w:val="006F061F"/>
    <w:rsid w:val="006F08CD"/>
    <w:rsid w:val="006F0D78"/>
    <w:rsid w:val="006F1815"/>
    <w:rsid w:val="006F1AAB"/>
    <w:rsid w:val="006F2273"/>
    <w:rsid w:val="006F286C"/>
    <w:rsid w:val="006F38D3"/>
    <w:rsid w:val="006F3F41"/>
    <w:rsid w:val="006F5819"/>
    <w:rsid w:val="006F6246"/>
    <w:rsid w:val="006F6774"/>
    <w:rsid w:val="006F69B6"/>
    <w:rsid w:val="006F6D21"/>
    <w:rsid w:val="006F6DFF"/>
    <w:rsid w:val="006F71B3"/>
    <w:rsid w:val="006F786E"/>
    <w:rsid w:val="007003A9"/>
    <w:rsid w:val="007009F4"/>
    <w:rsid w:val="00701B4D"/>
    <w:rsid w:val="007020E0"/>
    <w:rsid w:val="00703108"/>
    <w:rsid w:val="00703307"/>
    <w:rsid w:val="007033E3"/>
    <w:rsid w:val="00703929"/>
    <w:rsid w:val="00703A28"/>
    <w:rsid w:val="00703ADF"/>
    <w:rsid w:val="00703FFC"/>
    <w:rsid w:val="007041B2"/>
    <w:rsid w:val="00705DD7"/>
    <w:rsid w:val="007067AA"/>
    <w:rsid w:val="00706926"/>
    <w:rsid w:val="0070769D"/>
    <w:rsid w:val="00710CCE"/>
    <w:rsid w:val="00710D7D"/>
    <w:rsid w:val="007132AD"/>
    <w:rsid w:val="007140BE"/>
    <w:rsid w:val="00714840"/>
    <w:rsid w:val="00714AB9"/>
    <w:rsid w:val="00714D51"/>
    <w:rsid w:val="007152D2"/>
    <w:rsid w:val="00715B59"/>
    <w:rsid w:val="0071655A"/>
    <w:rsid w:val="00716719"/>
    <w:rsid w:val="007172E3"/>
    <w:rsid w:val="00717A51"/>
    <w:rsid w:val="00717E5F"/>
    <w:rsid w:val="00720579"/>
    <w:rsid w:val="00722291"/>
    <w:rsid w:val="007225E5"/>
    <w:rsid w:val="0072349A"/>
    <w:rsid w:val="00723D21"/>
    <w:rsid w:val="0072458E"/>
    <w:rsid w:val="0072599A"/>
    <w:rsid w:val="00726166"/>
    <w:rsid w:val="007265CB"/>
    <w:rsid w:val="00726734"/>
    <w:rsid w:val="00727AB9"/>
    <w:rsid w:val="00727B77"/>
    <w:rsid w:val="007307C2"/>
    <w:rsid w:val="00730C6A"/>
    <w:rsid w:val="007319AB"/>
    <w:rsid w:val="007320E1"/>
    <w:rsid w:val="00733057"/>
    <w:rsid w:val="00734B24"/>
    <w:rsid w:val="007359EC"/>
    <w:rsid w:val="0073753C"/>
    <w:rsid w:val="00737D5B"/>
    <w:rsid w:val="00737E4E"/>
    <w:rsid w:val="007407EC"/>
    <w:rsid w:val="00742C98"/>
    <w:rsid w:val="00742D0D"/>
    <w:rsid w:val="00742D90"/>
    <w:rsid w:val="00742E79"/>
    <w:rsid w:val="0074324A"/>
    <w:rsid w:val="0074339C"/>
    <w:rsid w:val="007445D4"/>
    <w:rsid w:val="007454E0"/>
    <w:rsid w:val="00746D46"/>
    <w:rsid w:val="00746EBA"/>
    <w:rsid w:val="00746F02"/>
    <w:rsid w:val="007476C9"/>
    <w:rsid w:val="00747910"/>
    <w:rsid w:val="00747DCC"/>
    <w:rsid w:val="00750207"/>
    <w:rsid w:val="00750666"/>
    <w:rsid w:val="007506BA"/>
    <w:rsid w:val="007506FC"/>
    <w:rsid w:val="00750B3A"/>
    <w:rsid w:val="0075149B"/>
    <w:rsid w:val="0075224F"/>
    <w:rsid w:val="0075227D"/>
    <w:rsid w:val="00754170"/>
    <w:rsid w:val="007542FF"/>
    <w:rsid w:val="00754371"/>
    <w:rsid w:val="007545DB"/>
    <w:rsid w:val="00755111"/>
    <w:rsid w:val="00755143"/>
    <w:rsid w:val="0075547A"/>
    <w:rsid w:val="007559F1"/>
    <w:rsid w:val="00755DDB"/>
    <w:rsid w:val="0075723A"/>
    <w:rsid w:val="00757B00"/>
    <w:rsid w:val="00757C12"/>
    <w:rsid w:val="0076090A"/>
    <w:rsid w:val="007618BE"/>
    <w:rsid w:val="00762237"/>
    <w:rsid w:val="00762434"/>
    <w:rsid w:val="007632FC"/>
    <w:rsid w:val="0076350B"/>
    <w:rsid w:val="00763676"/>
    <w:rsid w:val="00763F9B"/>
    <w:rsid w:val="007644A2"/>
    <w:rsid w:val="007648A9"/>
    <w:rsid w:val="00764F26"/>
    <w:rsid w:val="00764F44"/>
    <w:rsid w:val="007650FA"/>
    <w:rsid w:val="0076678D"/>
    <w:rsid w:val="00767C9B"/>
    <w:rsid w:val="00767DCB"/>
    <w:rsid w:val="00767E7D"/>
    <w:rsid w:val="00767EEC"/>
    <w:rsid w:val="007707EF"/>
    <w:rsid w:val="00770DD0"/>
    <w:rsid w:val="00770E33"/>
    <w:rsid w:val="00770E98"/>
    <w:rsid w:val="00771848"/>
    <w:rsid w:val="007719C2"/>
    <w:rsid w:val="007723D3"/>
    <w:rsid w:val="00772ABE"/>
    <w:rsid w:val="007730C0"/>
    <w:rsid w:val="007735FF"/>
    <w:rsid w:val="00773D87"/>
    <w:rsid w:val="0077454C"/>
    <w:rsid w:val="007747CD"/>
    <w:rsid w:val="00774EA6"/>
    <w:rsid w:val="00775057"/>
    <w:rsid w:val="007758DD"/>
    <w:rsid w:val="00775D23"/>
    <w:rsid w:val="00775E09"/>
    <w:rsid w:val="00775EEF"/>
    <w:rsid w:val="00776CA6"/>
    <w:rsid w:val="007805AC"/>
    <w:rsid w:val="00780626"/>
    <w:rsid w:val="007806A8"/>
    <w:rsid w:val="0078169D"/>
    <w:rsid w:val="00781941"/>
    <w:rsid w:val="00782FD5"/>
    <w:rsid w:val="0078311B"/>
    <w:rsid w:val="007847BA"/>
    <w:rsid w:val="007849D3"/>
    <w:rsid w:val="00785717"/>
    <w:rsid w:val="00785D87"/>
    <w:rsid w:val="00786E56"/>
    <w:rsid w:val="007873F5"/>
    <w:rsid w:val="007878E5"/>
    <w:rsid w:val="00787E0C"/>
    <w:rsid w:val="00787E9D"/>
    <w:rsid w:val="00790193"/>
    <w:rsid w:val="0079038C"/>
    <w:rsid w:val="007903FA"/>
    <w:rsid w:val="007909EB"/>
    <w:rsid w:val="00790C43"/>
    <w:rsid w:val="00791174"/>
    <w:rsid w:val="00791375"/>
    <w:rsid w:val="00792214"/>
    <w:rsid w:val="0079233C"/>
    <w:rsid w:val="007923B7"/>
    <w:rsid w:val="00793B5D"/>
    <w:rsid w:val="00793CC7"/>
    <w:rsid w:val="00793DA0"/>
    <w:rsid w:val="00794553"/>
    <w:rsid w:val="007954F0"/>
    <w:rsid w:val="00795728"/>
    <w:rsid w:val="0079599E"/>
    <w:rsid w:val="00795FCB"/>
    <w:rsid w:val="00796D90"/>
    <w:rsid w:val="0079776D"/>
    <w:rsid w:val="007A0BE5"/>
    <w:rsid w:val="007A0EB7"/>
    <w:rsid w:val="007A1279"/>
    <w:rsid w:val="007A1543"/>
    <w:rsid w:val="007A29CF"/>
    <w:rsid w:val="007A2FBE"/>
    <w:rsid w:val="007A341B"/>
    <w:rsid w:val="007A42D4"/>
    <w:rsid w:val="007A6777"/>
    <w:rsid w:val="007A701E"/>
    <w:rsid w:val="007A70C7"/>
    <w:rsid w:val="007A70CB"/>
    <w:rsid w:val="007A73E5"/>
    <w:rsid w:val="007A78D8"/>
    <w:rsid w:val="007A7938"/>
    <w:rsid w:val="007A7C90"/>
    <w:rsid w:val="007B092A"/>
    <w:rsid w:val="007B0A4C"/>
    <w:rsid w:val="007B0C4D"/>
    <w:rsid w:val="007B1CB2"/>
    <w:rsid w:val="007B1DB2"/>
    <w:rsid w:val="007B3DC5"/>
    <w:rsid w:val="007B41A9"/>
    <w:rsid w:val="007B43CC"/>
    <w:rsid w:val="007B50A1"/>
    <w:rsid w:val="007B5342"/>
    <w:rsid w:val="007B57F8"/>
    <w:rsid w:val="007B5C8F"/>
    <w:rsid w:val="007B6EAA"/>
    <w:rsid w:val="007B6EDF"/>
    <w:rsid w:val="007B75EA"/>
    <w:rsid w:val="007B7A4E"/>
    <w:rsid w:val="007C09C5"/>
    <w:rsid w:val="007C127C"/>
    <w:rsid w:val="007C12B1"/>
    <w:rsid w:val="007C1420"/>
    <w:rsid w:val="007C172C"/>
    <w:rsid w:val="007C198F"/>
    <w:rsid w:val="007C1E8E"/>
    <w:rsid w:val="007C2D49"/>
    <w:rsid w:val="007C2E69"/>
    <w:rsid w:val="007C355C"/>
    <w:rsid w:val="007C357A"/>
    <w:rsid w:val="007C36A5"/>
    <w:rsid w:val="007C381C"/>
    <w:rsid w:val="007C3AE4"/>
    <w:rsid w:val="007C3F8E"/>
    <w:rsid w:val="007C46EA"/>
    <w:rsid w:val="007C5370"/>
    <w:rsid w:val="007C5D18"/>
    <w:rsid w:val="007C604F"/>
    <w:rsid w:val="007C6D29"/>
    <w:rsid w:val="007D0092"/>
    <w:rsid w:val="007D0B27"/>
    <w:rsid w:val="007D0D8B"/>
    <w:rsid w:val="007D23C5"/>
    <w:rsid w:val="007D24DC"/>
    <w:rsid w:val="007D2C54"/>
    <w:rsid w:val="007D33AB"/>
    <w:rsid w:val="007D3710"/>
    <w:rsid w:val="007D445C"/>
    <w:rsid w:val="007D53B1"/>
    <w:rsid w:val="007D5E12"/>
    <w:rsid w:val="007D6A81"/>
    <w:rsid w:val="007E0474"/>
    <w:rsid w:val="007E0B2F"/>
    <w:rsid w:val="007E0CDE"/>
    <w:rsid w:val="007E0DB8"/>
    <w:rsid w:val="007E1287"/>
    <w:rsid w:val="007E2431"/>
    <w:rsid w:val="007E2692"/>
    <w:rsid w:val="007E3A0B"/>
    <w:rsid w:val="007E4628"/>
    <w:rsid w:val="007E46A0"/>
    <w:rsid w:val="007E4866"/>
    <w:rsid w:val="007E491E"/>
    <w:rsid w:val="007E4CA1"/>
    <w:rsid w:val="007E5349"/>
    <w:rsid w:val="007E541B"/>
    <w:rsid w:val="007E5457"/>
    <w:rsid w:val="007E5D3B"/>
    <w:rsid w:val="007E6216"/>
    <w:rsid w:val="007E7048"/>
    <w:rsid w:val="007E71D7"/>
    <w:rsid w:val="007E727E"/>
    <w:rsid w:val="007E74F9"/>
    <w:rsid w:val="007F08E6"/>
    <w:rsid w:val="007F0CFD"/>
    <w:rsid w:val="007F18F3"/>
    <w:rsid w:val="007F1EC9"/>
    <w:rsid w:val="007F268F"/>
    <w:rsid w:val="007F3347"/>
    <w:rsid w:val="007F36EA"/>
    <w:rsid w:val="007F40BE"/>
    <w:rsid w:val="007F4878"/>
    <w:rsid w:val="007F4955"/>
    <w:rsid w:val="007F5197"/>
    <w:rsid w:val="007F551D"/>
    <w:rsid w:val="007F5721"/>
    <w:rsid w:val="007F5824"/>
    <w:rsid w:val="007F5A56"/>
    <w:rsid w:val="007F5BC9"/>
    <w:rsid w:val="007F5E7C"/>
    <w:rsid w:val="007F5E87"/>
    <w:rsid w:val="007F632A"/>
    <w:rsid w:val="007F65D2"/>
    <w:rsid w:val="007F70CF"/>
    <w:rsid w:val="00800956"/>
    <w:rsid w:val="0080114D"/>
    <w:rsid w:val="00801AA8"/>
    <w:rsid w:val="008024EA"/>
    <w:rsid w:val="00802F32"/>
    <w:rsid w:val="008040F8"/>
    <w:rsid w:val="008040FE"/>
    <w:rsid w:val="00805C11"/>
    <w:rsid w:val="00807F42"/>
    <w:rsid w:val="00810527"/>
    <w:rsid w:val="008109DE"/>
    <w:rsid w:val="00810DAA"/>
    <w:rsid w:val="00811071"/>
    <w:rsid w:val="008112C0"/>
    <w:rsid w:val="008113D0"/>
    <w:rsid w:val="0081193A"/>
    <w:rsid w:val="00811BF8"/>
    <w:rsid w:val="00811C27"/>
    <w:rsid w:val="00811CBD"/>
    <w:rsid w:val="008124BF"/>
    <w:rsid w:val="0081254B"/>
    <w:rsid w:val="0081427E"/>
    <w:rsid w:val="00814486"/>
    <w:rsid w:val="00815516"/>
    <w:rsid w:val="0081578D"/>
    <w:rsid w:val="00816800"/>
    <w:rsid w:val="00820030"/>
    <w:rsid w:val="00820483"/>
    <w:rsid w:val="008216AE"/>
    <w:rsid w:val="00821F98"/>
    <w:rsid w:val="00822406"/>
    <w:rsid w:val="00822467"/>
    <w:rsid w:val="00822DA9"/>
    <w:rsid w:val="00823B3A"/>
    <w:rsid w:val="00823BE2"/>
    <w:rsid w:val="00825254"/>
    <w:rsid w:val="008262F4"/>
    <w:rsid w:val="0082650E"/>
    <w:rsid w:val="00826C79"/>
    <w:rsid w:val="00827196"/>
    <w:rsid w:val="0083055B"/>
    <w:rsid w:val="008307AA"/>
    <w:rsid w:val="00831F14"/>
    <w:rsid w:val="0083271E"/>
    <w:rsid w:val="00832A0B"/>
    <w:rsid w:val="00832C46"/>
    <w:rsid w:val="00832F45"/>
    <w:rsid w:val="00833843"/>
    <w:rsid w:val="00833C93"/>
    <w:rsid w:val="00833F8C"/>
    <w:rsid w:val="008343FD"/>
    <w:rsid w:val="00836063"/>
    <w:rsid w:val="00836D18"/>
    <w:rsid w:val="00836DFD"/>
    <w:rsid w:val="00836EB3"/>
    <w:rsid w:val="00837E10"/>
    <w:rsid w:val="00840275"/>
    <w:rsid w:val="008410D5"/>
    <w:rsid w:val="00841682"/>
    <w:rsid w:val="00842E6F"/>
    <w:rsid w:val="008438C1"/>
    <w:rsid w:val="008448D6"/>
    <w:rsid w:val="00844A97"/>
    <w:rsid w:val="00844F8E"/>
    <w:rsid w:val="00845E4D"/>
    <w:rsid w:val="008463F8"/>
    <w:rsid w:val="00846C60"/>
    <w:rsid w:val="00847373"/>
    <w:rsid w:val="0085121A"/>
    <w:rsid w:val="008519B9"/>
    <w:rsid w:val="008520A3"/>
    <w:rsid w:val="00853E98"/>
    <w:rsid w:val="0085418E"/>
    <w:rsid w:val="00854369"/>
    <w:rsid w:val="008550CB"/>
    <w:rsid w:val="008556A9"/>
    <w:rsid w:val="008558B0"/>
    <w:rsid w:val="008559AB"/>
    <w:rsid w:val="0085637E"/>
    <w:rsid w:val="00856FF6"/>
    <w:rsid w:val="00860728"/>
    <w:rsid w:val="00860F7A"/>
    <w:rsid w:val="00861B63"/>
    <w:rsid w:val="0086254B"/>
    <w:rsid w:val="008625C6"/>
    <w:rsid w:val="00863004"/>
    <w:rsid w:val="008633C3"/>
    <w:rsid w:val="008656DA"/>
    <w:rsid w:val="00865B20"/>
    <w:rsid w:val="00866A79"/>
    <w:rsid w:val="00866CD5"/>
    <w:rsid w:val="0086739A"/>
    <w:rsid w:val="00867D03"/>
    <w:rsid w:val="00867F5B"/>
    <w:rsid w:val="00870C7E"/>
    <w:rsid w:val="008717A1"/>
    <w:rsid w:val="00871CF7"/>
    <w:rsid w:val="00871DB4"/>
    <w:rsid w:val="0087248F"/>
    <w:rsid w:val="0087327E"/>
    <w:rsid w:val="0087386A"/>
    <w:rsid w:val="00873940"/>
    <w:rsid w:val="008757D2"/>
    <w:rsid w:val="00875E3D"/>
    <w:rsid w:val="00875F6C"/>
    <w:rsid w:val="0087640C"/>
    <w:rsid w:val="00876511"/>
    <w:rsid w:val="0087651F"/>
    <w:rsid w:val="00876787"/>
    <w:rsid w:val="00876C1F"/>
    <w:rsid w:val="00877322"/>
    <w:rsid w:val="008776FA"/>
    <w:rsid w:val="0087773D"/>
    <w:rsid w:val="008811AE"/>
    <w:rsid w:val="0088120D"/>
    <w:rsid w:val="008813E2"/>
    <w:rsid w:val="008814A6"/>
    <w:rsid w:val="008820F9"/>
    <w:rsid w:val="00882A92"/>
    <w:rsid w:val="00883C23"/>
    <w:rsid w:val="00883FB8"/>
    <w:rsid w:val="008843D4"/>
    <w:rsid w:val="008843DC"/>
    <w:rsid w:val="00885749"/>
    <w:rsid w:val="00885C09"/>
    <w:rsid w:val="0088658B"/>
    <w:rsid w:val="00886B64"/>
    <w:rsid w:val="00887214"/>
    <w:rsid w:val="00887B2F"/>
    <w:rsid w:val="008900E4"/>
    <w:rsid w:val="00890830"/>
    <w:rsid w:val="0089114F"/>
    <w:rsid w:val="008918D0"/>
    <w:rsid w:val="00893333"/>
    <w:rsid w:val="00894D86"/>
    <w:rsid w:val="00894F65"/>
    <w:rsid w:val="00896767"/>
    <w:rsid w:val="00897024"/>
    <w:rsid w:val="008975F0"/>
    <w:rsid w:val="008A031F"/>
    <w:rsid w:val="008A034D"/>
    <w:rsid w:val="008A0485"/>
    <w:rsid w:val="008A1B75"/>
    <w:rsid w:val="008A30AA"/>
    <w:rsid w:val="008A31F4"/>
    <w:rsid w:val="008A3280"/>
    <w:rsid w:val="008A4166"/>
    <w:rsid w:val="008A543E"/>
    <w:rsid w:val="008A5527"/>
    <w:rsid w:val="008A5761"/>
    <w:rsid w:val="008A63A8"/>
    <w:rsid w:val="008A6B98"/>
    <w:rsid w:val="008A7E2F"/>
    <w:rsid w:val="008B0209"/>
    <w:rsid w:val="008B02C7"/>
    <w:rsid w:val="008B161D"/>
    <w:rsid w:val="008B23B7"/>
    <w:rsid w:val="008B2C1C"/>
    <w:rsid w:val="008B2F6F"/>
    <w:rsid w:val="008B3232"/>
    <w:rsid w:val="008B3D70"/>
    <w:rsid w:val="008B42D7"/>
    <w:rsid w:val="008B5252"/>
    <w:rsid w:val="008B609B"/>
    <w:rsid w:val="008B674C"/>
    <w:rsid w:val="008B76B4"/>
    <w:rsid w:val="008C0868"/>
    <w:rsid w:val="008C0C49"/>
    <w:rsid w:val="008C1035"/>
    <w:rsid w:val="008C1879"/>
    <w:rsid w:val="008C2350"/>
    <w:rsid w:val="008C2893"/>
    <w:rsid w:val="008C37D5"/>
    <w:rsid w:val="008C3C0B"/>
    <w:rsid w:val="008C4068"/>
    <w:rsid w:val="008C4A98"/>
    <w:rsid w:val="008C50BF"/>
    <w:rsid w:val="008C527D"/>
    <w:rsid w:val="008C5552"/>
    <w:rsid w:val="008C5935"/>
    <w:rsid w:val="008C5AD5"/>
    <w:rsid w:val="008C61BB"/>
    <w:rsid w:val="008C66AA"/>
    <w:rsid w:val="008C66F1"/>
    <w:rsid w:val="008C74FD"/>
    <w:rsid w:val="008C7E82"/>
    <w:rsid w:val="008D080D"/>
    <w:rsid w:val="008D0E26"/>
    <w:rsid w:val="008D159B"/>
    <w:rsid w:val="008D15C4"/>
    <w:rsid w:val="008D1625"/>
    <w:rsid w:val="008D377B"/>
    <w:rsid w:val="008D39DC"/>
    <w:rsid w:val="008D3C97"/>
    <w:rsid w:val="008D47CE"/>
    <w:rsid w:val="008D48A2"/>
    <w:rsid w:val="008D5169"/>
    <w:rsid w:val="008D533C"/>
    <w:rsid w:val="008D59C4"/>
    <w:rsid w:val="008D666C"/>
    <w:rsid w:val="008D7345"/>
    <w:rsid w:val="008E0BC9"/>
    <w:rsid w:val="008E1A89"/>
    <w:rsid w:val="008E277F"/>
    <w:rsid w:val="008E2A8A"/>
    <w:rsid w:val="008E3137"/>
    <w:rsid w:val="008E323B"/>
    <w:rsid w:val="008E3459"/>
    <w:rsid w:val="008E3CA7"/>
    <w:rsid w:val="008E3CB6"/>
    <w:rsid w:val="008E3CE9"/>
    <w:rsid w:val="008E56D7"/>
    <w:rsid w:val="008E65AF"/>
    <w:rsid w:val="008E7001"/>
    <w:rsid w:val="008E7032"/>
    <w:rsid w:val="008E7900"/>
    <w:rsid w:val="008E7E58"/>
    <w:rsid w:val="008F1C48"/>
    <w:rsid w:val="008F1F13"/>
    <w:rsid w:val="008F3562"/>
    <w:rsid w:val="008F38A4"/>
    <w:rsid w:val="008F3E93"/>
    <w:rsid w:val="008F509C"/>
    <w:rsid w:val="008F59F7"/>
    <w:rsid w:val="008F6814"/>
    <w:rsid w:val="008F6C01"/>
    <w:rsid w:val="008F71B1"/>
    <w:rsid w:val="008F722D"/>
    <w:rsid w:val="008F72BD"/>
    <w:rsid w:val="008F7438"/>
    <w:rsid w:val="008F7DD7"/>
    <w:rsid w:val="008F7F28"/>
    <w:rsid w:val="00900717"/>
    <w:rsid w:val="00900975"/>
    <w:rsid w:val="00900CC6"/>
    <w:rsid w:val="0090232B"/>
    <w:rsid w:val="009027FD"/>
    <w:rsid w:val="009031C3"/>
    <w:rsid w:val="00903432"/>
    <w:rsid w:val="009034E0"/>
    <w:rsid w:val="00903679"/>
    <w:rsid w:val="00903A19"/>
    <w:rsid w:val="00904D60"/>
    <w:rsid w:val="00905B0D"/>
    <w:rsid w:val="00905DD3"/>
    <w:rsid w:val="00907385"/>
    <w:rsid w:val="00907443"/>
    <w:rsid w:val="009076F1"/>
    <w:rsid w:val="009078CE"/>
    <w:rsid w:val="009106B9"/>
    <w:rsid w:val="00910800"/>
    <w:rsid w:val="00911273"/>
    <w:rsid w:val="009112F5"/>
    <w:rsid w:val="0091132C"/>
    <w:rsid w:val="009113EA"/>
    <w:rsid w:val="00911FF1"/>
    <w:rsid w:val="00912B8E"/>
    <w:rsid w:val="00913A46"/>
    <w:rsid w:val="00913D0A"/>
    <w:rsid w:val="00913E57"/>
    <w:rsid w:val="00914165"/>
    <w:rsid w:val="00914320"/>
    <w:rsid w:val="00914D81"/>
    <w:rsid w:val="0091593F"/>
    <w:rsid w:val="00915970"/>
    <w:rsid w:val="00915EAC"/>
    <w:rsid w:val="00915FFF"/>
    <w:rsid w:val="00917AB8"/>
    <w:rsid w:val="009200EA"/>
    <w:rsid w:val="0092175D"/>
    <w:rsid w:val="009219E4"/>
    <w:rsid w:val="009228DA"/>
    <w:rsid w:val="00922991"/>
    <w:rsid w:val="00922CAA"/>
    <w:rsid w:val="009230C2"/>
    <w:rsid w:val="0092318C"/>
    <w:rsid w:val="00924707"/>
    <w:rsid w:val="00925A59"/>
    <w:rsid w:val="0092645F"/>
    <w:rsid w:val="00926F27"/>
    <w:rsid w:val="00926F84"/>
    <w:rsid w:val="00927630"/>
    <w:rsid w:val="00927A67"/>
    <w:rsid w:val="00927EE7"/>
    <w:rsid w:val="0093046A"/>
    <w:rsid w:val="00930E34"/>
    <w:rsid w:val="00930F1C"/>
    <w:rsid w:val="009310CE"/>
    <w:rsid w:val="00931617"/>
    <w:rsid w:val="00931AD2"/>
    <w:rsid w:val="00932451"/>
    <w:rsid w:val="00932F79"/>
    <w:rsid w:val="00933B9B"/>
    <w:rsid w:val="00934212"/>
    <w:rsid w:val="00934ECF"/>
    <w:rsid w:val="00935503"/>
    <w:rsid w:val="00936C46"/>
    <w:rsid w:val="00937197"/>
    <w:rsid w:val="0093739D"/>
    <w:rsid w:val="00937871"/>
    <w:rsid w:val="00937B00"/>
    <w:rsid w:val="00937C41"/>
    <w:rsid w:val="00937FA7"/>
    <w:rsid w:val="009409A7"/>
    <w:rsid w:val="00941900"/>
    <w:rsid w:val="009419EB"/>
    <w:rsid w:val="0094296A"/>
    <w:rsid w:val="00942B00"/>
    <w:rsid w:val="00943503"/>
    <w:rsid w:val="0094404E"/>
    <w:rsid w:val="00944CE7"/>
    <w:rsid w:val="00944ED4"/>
    <w:rsid w:val="0094528A"/>
    <w:rsid w:val="0094697E"/>
    <w:rsid w:val="00946C07"/>
    <w:rsid w:val="00946DA1"/>
    <w:rsid w:val="0094779F"/>
    <w:rsid w:val="00947F9B"/>
    <w:rsid w:val="00950943"/>
    <w:rsid w:val="0095118B"/>
    <w:rsid w:val="009511C7"/>
    <w:rsid w:val="0095227A"/>
    <w:rsid w:val="009525D9"/>
    <w:rsid w:val="00952FED"/>
    <w:rsid w:val="009541BE"/>
    <w:rsid w:val="0095470D"/>
    <w:rsid w:val="0095485B"/>
    <w:rsid w:val="00954A6E"/>
    <w:rsid w:val="00954B11"/>
    <w:rsid w:val="00954FEB"/>
    <w:rsid w:val="009550CD"/>
    <w:rsid w:val="009552FC"/>
    <w:rsid w:val="00955986"/>
    <w:rsid w:val="00956370"/>
    <w:rsid w:val="00956A58"/>
    <w:rsid w:val="00956C29"/>
    <w:rsid w:val="00957281"/>
    <w:rsid w:val="00957C11"/>
    <w:rsid w:val="0096038F"/>
    <w:rsid w:val="00961164"/>
    <w:rsid w:val="009617DB"/>
    <w:rsid w:val="00962D18"/>
    <w:rsid w:val="0096306E"/>
    <w:rsid w:val="00965344"/>
    <w:rsid w:val="00965749"/>
    <w:rsid w:val="00966006"/>
    <w:rsid w:val="00966430"/>
    <w:rsid w:val="009677CA"/>
    <w:rsid w:val="009702FE"/>
    <w:rsid w:val="0097356B"/>
    <w:rsid w:val="0097451E"/>
    <w:rsid w:val="0097483F"/>
    <w:rsid w:val="0097488C"/>
    <w:rsid w:val="009748EA"/>
    <w:rsid w:val="00974DE6"/>
    <w:rsid w:val="00974DF0"/>
    <w:rsid w:val="00974E97"/>
    <w:rsid w:val="0097589C"/>
    <w:rsid w:val="0097635C"/>
    <w:rsid w:val="009763DF"/>
    <w:rsid w:val="00976A2B"/>
    <w:rsid w:val="00976A75"/>
    <w:rsid w:val="00976DDC"/>
    <w:rsid w:val="009771C3"/>
    <w:rsid w:val="0097722B"/>
    <w:rsid w:val="009777FE"/>
    <w:rsid w:val="00977F30"/>
    <w:rsid w:val="00980238"/>
    <w:rsid w:val="009805A9"/>
    <w:rsid w:val="00980BA6"/>
    <w:rsid w:val="009811DB"/>
    <w:rsid w:val="0098151D"/>
    <w:rsid w:val="00981692"/>
    <w:rsid w:val="00982561"/>
    <w:rsid w:val="00983520"/>
    <w:rsid w:val="00983D85"/>
    <w:rsid w:val="009842E3"/>
    <w:rsid w:val="00984D60"/>
    <w:rsid w:val="00985281"/>
    <w:rsid w:val="009854DB"/>
    <w:rsid w:val="009860FF"/>
    <w:rsid w:val="00986277"/>
    <w:rsid w:val="00986499"/>
    <w:rsid w:val="009902A8"/>
    <w:rsid w:val="0099048E"/>
    <w:rsid w:val="00990EA9"/>
    <w:rsid w:val="009913C0"/>
    <w:rsid w:val="00991AE4"/>
    <w:rsid w:val="00991C10"/>
    <w:rsid w:val="0099256A"/>
    <w:rsid w:val="009935B4"/>
    <w:rsid w:val="00993830"/>
    <w:rsid w:val="00994631"/>
    <w:rsid w:val="00994BF1"/>
    <w:rsid w:val="0099589E"/>
    <w:rsid w:val="00996307"/>
    <w:rsid w:val="00996557"/>
    <w:rsid w:val="009968E7"/>
    <w:rsid w:val="00996B61"/>
    <w:rsid w:val="00996D06"/>
    <w:rsid w:val="00996DAC"/>
    <w:rsid w:val="00997ABB"/>
    <w:rsid w:val="009A0C4A"/>
    <w:rsid w:val="009A0F77"/>
    <w:rsid w:val="009A1EB1"/>
    <w:rsid w:val="009A1FCF"/>
    <w:rsid w:val="009A23F6"/>
    <w:rsid w:val="009A2BB8"/>
    <w:rsid w:val="009A2F72"/>
    <w:rsid w:val="009A3073"/>
    <w:rsid w:val="009A30F3"/>
    <w:rsid w:val="009A3CEA"/>
    <w:rsid w:val="009A618F"/>
    <w:rsid w:val="009A679F"/>
    <w:rsid w:val="009A6CA0"/>
    <w:rsid w:val="009A6DDF"/>
    <w:rsid w:val="009A7150"/>
    <w:rsid w:val="009A75AA"/>
    <w:rsid w:val="009A7FCA"/>
    <w:rsid w:val="009B0AB6"/>
    <w:rsid w:val="009B0D71"/>
    <w:rsid w:val="009B0E2B"/>
    <w:rsid w:val="009B2423"/>
    <w:rsid w:val="009B362B"/>
    <w:rsid w:val="009B390D"/>
    <w:rsid w:val="009B3A10"/>
    <w:rsid w:val="009B556F"/>
    <w:rsid w:val="009B62D4"/>
    <w:rsid w:val="009B6C74"/>
    <w:rsid w:val="009B6D56"/>
    <w:rsid w:val="009C0942"/>
    <w:rsid w:val="009C14E9"/>
    <w:rsid w:val="009C1E16"/>
    <w:rsid w:val="009C21E8"/>
    <w:rsid w:val="009C3520"/>
    <w:rsid w:val="009C4937"/>
    <w:rsid w:val="009C5D42"/>
    <w:rsid w:val="009C5E11"/>
    <w:rsid w:val="009C62D5"/>
    <w:rsid w:val="009C647A"/>
    <w:rsid w:val="009C7100"/>
    <w:rsid w:val="009C779F"/>
    <w:rsid w:val="009D0928"/>
    <w:rsid w:val="009D2367"/>
    <w:rsid w:val="009D2494"/>
    <w:rsid w:val="009D3276"/>
    <w:rsid w:val="009D37BD"/>
    <w:rsid w:val="009D3883"/>
    <w:rsid w:val="009D49D6"/>
    <w:rsid w:val="009D57A2"/>
    <w:rsid w:val="009D6194"/>
    <w:rsid w:val="009D6D96"/>
    <w:rsid w:val="009D76FD"/>
    <w:rsid w:val="009D7705"/>
    <w:rsid w:val="009E0219"/>
    <w:rsid w:val="009E16E5"/>
    <w:rsid w:val="009E1AD4"/>
    <w:rsid w:val="009E31C5"/>
    <w:rsid w:val="009E3A0A"/>
    <w:rsid w:val="009E4E4D"/>
    <w:rsid w:val="009E51D1"/>
    <w:rsid w:val="009E597A"/>
    <w:rsid w:val="009E5A8F"/>
    <w:rsid w:val="009E63F2"/>
    <w:rsid w:val="009E6AD9"/>
    <w:rsid w:val="009E73A3"/>
    <w:rsid w:val="009F029B"/>
    <w:rsid w:val="009F0944"/>
    <w:rsid w:val="009F1378"/>
    <w:rsid w:val="009F18FA"/>
    <w:rsid w:val="009F1943"/>
    <w:rsid w:val="009F1A87"/>
    <w:rsid w:val="009F1B70"/>
    <w:rsid w:val="009F2303"/>
    <w:rsid w:val="009F2C7F"/>
    <w:rsid w:val="009F2CE3"/>
    <w:rsid w:val="009F4604"/>
    <w:rsid w:val="009F4B54"/>
    <w:rsid w:val="009F4E82"/>
    <w:rsid w:val="009F4EAD"/>
    <w:rsid w:val="009F502F"/>
    <w:rsid w:val="009F532F"/>
    <w:rsid w:val="009F6755"/>
    <w:rsid w:val="009F6C73"/>
    <w:rsid w:val="009F71D8"/>
    <w:rsid w:val="009F7C25"/>
    <w:rsid w:val="009F7DE8"/>
    <w:rsid w:val="009F7E1E"/>
    <w:rsid w:val="00A00035"/>
    <w:rsid w:val="00A00B8B"/>
    <w:rsid w:val="00A010B0"/>
    <w:rsid w:val="00A01413"/>
    <w:rsid w:val="00A015BE"/>
    <w:rsid w:val="00A016C5"/>
    <w:rsid w:val="00A01EE3"/>
    <w:rsid w:val="00A025D1"/>
    <w:rsid w:val="00A02FBE"/>
    <w:rsid w:val="00A04A65"/>
    <w:rsid w:val="00A04B81"/>
    <w:rsid w:val="00A05100"/>
    <w:rsid w:val="00A0588A"/>
    <w:rsid w:val="00A05EA0"/>
    <w:rsid w:val="00A06009"/>
    <w:rsid w:val="00A066D0"/>
    <w:rsid w:val="00A07176"/>
    <w:rsid w:val="00A07391"/>
    <w:rsid w:val="00A0743D"/>
    <w:rsid w:val="00A0787B"/>
    <w:rsid w:val="00A10234"/>
    <w:rsid w:val="00A109EF"/>
    <w:rsid w:val="00A10CBA"/>
    <w:rsid w:val="00A10FF8"/>
    <w:rsid w:val="00A11C02"/>
    <w:rsid w:val="00A1342A"/>
    <w:rsid w:val="00A15786"/>
    <w:rsid w:val="00A15A60"/>
    <w:rsid w:val="00A15C24"/>
    <w:rsid w:val="00A16723"/>
    <w:rsid w:val="00A2052B"/>
    <w:rsid w:val="00A20668"/>
    <w:rsid w:val="00A20F88"/>
    <w:rsid w:val="00A2114E"/>
    <w:rsid w:val="00A21155"/>
    <w:rsid w:val="00A21F47"/>
    <w:rsid w:val="00A2229D"/>
    <w:rsid w:val="00A225A2"/>
    <w:rsid w:val="00A23012"/>
    <w:rsid w:val="00A231D5"/>
    <w:rsid w:val="00A23F41"/>
    <w:rsid w:val="00A24114"/>
    <w:rsid w:val="00A24AC0"/>
    <w:rsid w:val="00A24CED"/>
    <w:rsid w:val="00A2665C"/>
    <w:rsid w:val="00A26A18"/>
    <w:rsid w:val="00A2760F"/>
    <w:rsid w:val="00A27EC0"/>
    <w:rsid w:val="00A311B8"/>
    <w:rsid w:val="00A3121C"/>
    <w:rsid w:val="00A31368"/>
    <w:rsid w:val="00A315CE"/>
    <w:rsid w:val="00A317A4"/>
    <w:rsid w:val="00A3200D"/>
    <w:rsid w:val="00A3270C"/>
    <w:rsid w:val="00A328D8"/>
    <w:rsid w:val="00A33E89"/>
    <w:rsid w:val="00A34DFA"/>
    <w:rsid w:val="00A3572F"/>
    <w:rsid w:val="00A35DBF"/>
    <w:rsid w:val="00A3609A"/>
    <w:rsid w:val="00A360A1"/>
    <w:rsid w:val="00A36C2E"/>
    <w:rsid w:val="00A37191"/>
    <w:rsid w:val="00A37A57"/>
    <w:rsid w:val="00A40B9C"/>
    <w:rsid w:val="00A40F16"/>
    <w:rsid w:val="00A40F93"/>
    <w:rsid w:val="00A410A7"/>
    <w:rsid w:val="00A41299"/>
    <w:rsid w:val="00A41311"/>
    <w:rsid w:val="00A41617"/>
    <w:rsid w:val="00A41D84"/>
    <w:rsid w:val="00A420B1"/>
    <w:rsid w:val="00A42956"/>
    <w:rsid w:val="00A42B3B"/>
    <w:rsid w:val="00A42E9F"/>
    <w:rsid w:val="00A42F06"/>
    <w:rsid w:val="00A432DD"/>
    <w:rsid w:val="00A432FF"/>
    <w:rsid w:val="00A4377F"/>
    <w:rsid w:val="00A4388D"/>
    <w:rsid w:val="00A45729"/>
    <w:rsid w:val="00A4586F"/>
    <w:rsid w:val="00A4698E"/>
    <w:rsid w:val="00A46C82"/>
    <w:rsid w:val="00A50391"/>
    <w:rsid w:val="00A506C8"/>
    <w:rsid w:val="00A5086C"/>
    <w:rsid w:val="00A50AE8"/>
    <w:rsid w:val="00A50BA7"/>
    <w:rsid w:val="00A50FDC"/>
    <w:rsid w:val="00A5170F"/>
    <w:rsid w:val="00A519AD"/>
    <w:rsid w:val="00A51B0A"/>
    <w:rsid w:val="00A521EC"/>
    <w:rsid w:val="00A528E0"/>
    <w:rsid w:val="00A52B1A"/>
    <w:rsid w:val="00A52EEB"/>
    <w:rsid w:val="00A52F0A"/>
    <w:rsid w:val="00A543DF"/>
    <w:rsid w:val="00A552F0"/>
    <w:rsid w:val="00A55AAE"/>
    <w:rsid w:val="00A56614"/>
    <w:rsid w:val="00A56CE9"/>
    <w:rsid w:val="00A57252"/>
    <w:rsid w:val="00A577FC"/>
    <w:rsid w:val="00A57D3B"/>
    <w:rsid w:val="00A6100A"/>
    <w:rsid w:val="00A612C7"/>
    <w:rsid w:val="00A617BF"/>
    <w:rsid w:val="00A61F4D"/>
    <w:rsid w:val="00A623F2"/>
    <w:rsid w:val="00A62908"/>
    <w:rsid w:val="00A63880"/>
    <w:rsid w:val="00A640D9"/>
    <w:rsid w:val="00A642F9"/>
    <w:rsid w:val="00A64C1B"/>
    <w:rsid w:val="00A657CC"/>
    <w:rsid w:val="00A66565"/>
    <w:rsid w:val="00A6742A"/>
    <w:rsid w:val="00A67C03"/>
    <w:rsid w:val="00A67CEC"/>
    <w:rsid w:val="00A70190"/>
    <w:rsid w:val="00A71040"/>
    <w:rsid w:val="00A7141A"/>
    <w:rsid w:val="00A717B8"/>
    <w:rsid w:val="00A74C79"/>
    <w:rsid w:val="00A750C5"/>
    <w:rsid w:val="00A75237"/>
    <w:rsid w:val="00A75E28"/>
    <w:rsid w:val="00A7615B"/>
    <w:rsid w:val="00A761E2"/>
    <w:rsid w:val="00A76598"/>
    <w:rsid w:val="00A768DC"/>
    <w:rsid w:val="00A76A54"/>
    <w:rsid w:val="00A76D2F"/>
    <w:rsid w:val="00A7704A"/>
    <w:rsid w:val="00A77BFE"/>
    <w:rsid w:val="00A8097C"/>
    <w:rsid w:val="00A8103A"/>
    <w:rsid w:val="00A82FB5"/>
    <w:rsid w:val="00A84103"/>
    <w:rsid w:val="00A8424F"/>
    <w:rsid w:val="00A84B2B"/>
    <w:rsid w:val="00A852F9"/>
    <w:rsid w:val="00A85361"/>
    <w:rsid w:val="00A855A8"/>
    <w:rsid w:val="00A85DCA"/>
    <w:rsid w:val="00A86018"/>
    <w:rsid w:val="00A86221"/>
    <w:rsid w:val="00A8658C"/>
    <w:rsid w:val="00A86716"/>
    <w:rsid w:val="00A879EF"/>
    <w:rsid w:val="00A901AB"/>
    <w:rsid w:val="00A908BD"/>
    <w:rsid w:val="00A90F87"/>
    <w:rsid w:val="00A9170E"/>
    <w:rsid w:val="00A91B96"/>
    <w:rsid w:val="00A91D66"/>
    <w:rsid w:val="00A93313"/>
    <w:rsid w:val="00A934E5"/>
    <w:rsid w:val="00A93D48"/>
    <w:rsid w:val="00A93D94"/>
    <w:rsid w:val="00A94458"/>
    <w:rsid w:val="00A9446E"/>
    <w:rsid w:val="00A9594F"/>
    <w:rsid w:val="00A95A66"/>
    <w:rsid w:val="00A95C9C"/>
    <w:rsid w:val="00A95EEB"/>
    <w:rsid w:val="00A96445"/>
    <w:rsid w:val="00A9673E"/>
    <w:rsid w:val="00A97DC5"/>
    <w:rsid w:val="00AA08D7"/>
    <w:rsid w:val="00AA0ACF"/>
    <w:rsid w:val="00AA213D"/>
    <w:rsid w:val="00AA2F91"/>
    <w:rsid w:val="00AA35F8"/>
    <w:rsid w:val="00AA3943"/>
    <w:rsid w:val="00AA3D08"/>
    <w:rsid w:val="00AA3E22"/>
    <w:rsid w:val="00AA3E2D"/>
    <w:rsid w:val="00AA4128"/>
    <w:rsid w:val="00AA5B11"/>
    <w:rsid w:val="00AA6726"/>
    <w:rsid w:val="00AA6CB7"/>
    <w:rsid w:val="00AA6E31"/>
    <w:rsid w:val="00AA711D"/>
    <w:rsid w:val="00AA72D1"/>
    <w:rsid w:val="00AA75F7"/>
    <w:rsid w:val="00AA7726"/>
    <w:rsid w:val="00AB09F8"/>
    <w:rsid w:val="00AB0C4A"/>
    <w:rsid w:val="00AB2576"/>
    <w:rsid w:val="00AB2BE2"/>
    <w:rsid w:val="00AB4CBA"/>
    <w:rsid w:val="00AB5C9A"/>
    <w:rsid w:val="00AB5DA8"/>
    <w:rsid w:val="00AB5E74"/>
    <w:rsid w:val="00AB5F09"/>
    <w:rsid w:val="00AB7A0D"/>
    <w:rsid w:val="00AC0459"/>
    <w:rsid w:val="00AC1920"/>
    <w:rsid w:val="00AC2070"/>
    <w:rsid w:val="00AC245E"/>
    <w:rsid w:val="00AC2AF8"/>
    <w:rsid w:val="00AC44A4"/>
    <w:rsid w:val="00AC56F8"/>
    <w:rsid w:val="00AC577C"/>
    <w:rsid w:val="00AC651C"/>
    <w:rsid w:val="00AC6A1E"/>
    <w:rsid w:val="00AC6DFF"/>
    <w:rsid w:val="00AC6F5C"/>
    <w:rsid w:val="00AD020D"/>
    <w:rsid w:val="00AD0B21"/>
    <w:rsid w:val="00AD0D44"/>
    <w:rsid w:val="00AD1DA0"/>
    <w:rsid w:val="00AD28FD"/>
    <w:rsid w:val="00AD302C"/>
    <w:rsid w:val="00AD303E"/>
    <w:rsid w:val="00AD3963"/>
    <w:rsid w:val="00AD3C4E"/>
    <w:rsid w:val="00AD3D0C"/>
    <w:rsid w:val="00AD4340"/>
    <w:rsid w:val="00AD46A2"/>
    <w:rsid w:val="00AD5054"/>
    <w:rsid w:val="00AD5A84"/>
    <w:rsid w:val="00AD5F72"/>
    <w:rsid w:val="00AD63B8"/>
    <w:rsid w:val="00AD6ED2"/>
    <w:rsid w:val="00AD7042"/>
    <w:rsid w:val="00AD737B"/>
    <w:rsid w:val="00AD7DD0"/>
    <w:rsid w:val="00AE184E"/>
    <w:rsid w:val="00AE1CE0"/>
    <w:rsid w:val="00AE1DA8"/>
    <w:rsid w:val="00AE25E3"/>
    <w:rsid w:val="00AE2736"/>
    <w:rsid w:val="00AE2D40"/>
    <w:rsid w:val="00AE30C0"/>
    <w:rsid w:val="00AE350C"/>
    <w:rsid w:val="00AE37AE"/>
    <w:rsid w:val="00AE39E5"/>
    <w:rsid w:val="00AE3BD1"/>
    <w:rsid w:val="00AE431C"/>
    <w:rsid w:val="00AE4403"/>
    <w:rsid w:val="00AE48D8"/>
    <w:rsid w:val="00AE4DD1"/>
    <w:rsid w:val="00AE5428"/>
    <w:rsid w:val="00AE5D06"/>
    <w:rsid w:val="00AE5D57"/>
    <w:rsid w:val="00AE723D"/>
    <w:rsid w:val="00AE7448"/>
    <w:rsid w:val="00AE7FE5"/>
    <w:rsid w:val="00AF0797"/>
    <w:rsid w:val="00AF07D7"/>
    <w:rsid w:val="00AF0A34"/>
    <w:rsid w:val="00AF2DCD"/>
    <w:rsid w:val="00AF351F"/>
    <w:rsid w:val="00AF371D"/>
    <w:rsid w:val="00AF3762"/>
    <w:rsid w:val="00AF37D9"/>
    <w:rsid w:val="00AF383C"/>
    <w:rsid w:val="00AF4F70"/>
    <w:rsid w:val="00AF54C8"/>
    <w:rsid w:val="00AF54EA"/>
    <w:rsid w:val="00AF5CE1"/>
    <w:rsid w:val="00AF663C"/>
    <w:rsid w:val="00AF66B4"/>
    <w:rsid w:val="00AF70EF"/>
    <w:rsid w:val="00AF79B3"/>
    <w:rsid w:val="00B00573"/>
    <w:rsid w:val="00B00BBC"/>
    <w:rsid w:val="00B00C76"/>
    <w:rsid w:val="00B012CA"/>
    <w:rsid w:val="00B01D29"/>
    <w:rsid w:val="00B0209F"/>
    <w:rsid w:val="00B02519"/>
    <w:rsid w:val="00B02E5A"/>
    <w:rsid w:val="00B04786"/>
    <w:rsid w:val="00B048D1"/>
    <w:rsid w:val="00B0509C"/>
    <w:rsid w:val="00B050A2"/>
    <w:rsid w:val="00B05321"/>
    <w:rsid w:val="00B05486"/>
    <w:rsid w:val="00B05631"/>
    <w:rsid w:val="00B05EF9"/>
    <w:rsid w:val="00B075F8"/>
    <w:rsid w:val="00B10E65"/>
    <w:rsid w:val="00B11685"/>
    <w:rsid w:val="00B11926"/>
    <w:rsid w:val="00B12E3E"/>
    <w:rsid w:val="00B12F4D"/>
    <w:rsid w:val="00B1331C"/>
    <w:rsid w:val="00B136E1"/>
    <w:rsid w:val="00B13808"/>
    <w:rsid w:val="00B1384C"/>
    <w:rsid w:val="00B1403F"/>
    <w:rsid w:val="00B148AE"/>
    <w:rsid w:val="00B15049"/>
    <w:rsid w:val="00B164B8"/>
    <w:rsid w:val="00B17246"/>
    <w:rsid w:val="00B17BB8"/>
    <w:rsid w:val="00B17E93"/>
    <w:rsid w:val="00B20500"/>
    <w:rsid w:val="00B210ED"/>
    <w:rsid w:val="00B21DC9"/>
    <w:rsid w:val="00B22119"/>
    <w:rsid w:val="00B22138"/>
    <w:rsid w:val="00B22EF5"/>
    <w:rsid w:val="00B22F6D"/>
    <w:rsid w:val="00B232D8"/>
    <w:rsid w:val="00B233B3"/>
    <w:rsid w:val="00B23EA8"/>
    <w:rsid w:val="00B23F2A"/>
    <w:rsid w:val="00B241D3"/>
    <w:rsid w:val="00B2467B"/>
    <w:rsid w:val="00B24783"/>
    <w:rsid w:val="00B24BBF"/>
    <w:rsid w:val="00B24C16"/>
    <w:rsid w:val="00B250FF"/>
    <w:rsid w:val="00B2539D"/>
    <w:rsid w:val="00B254A2"/>
    <w:rsid w:val="00B2607D"/>
    <w:rsid w:val="00B26D39"/>
    <w:rsid w:val="00B26D3C"/>
    <w:rsid w:val="00B26D4B"/>
    <w:rsid w:val="00B26DDC"/>
    <w:rsid w:val="00B304B1"/>
    <w:rsid w:val="00B3193C"/>
    <w:rsid w:val="00B31D78"/>
    <w:rsid w:val="00B326C2"/>
    <w:rsid w:val="00B33A40"/>
    <w:rsid w:val="00B342E6"/>
    <w:rsid w:val="00B34473"/>
    <w:rsid w:val="00B35814"/>
    <w:rsid w:val="00B35981"/>
    <w:rsid w:val="00B363EE"/>
    <w:rsid w:val="00B36B0D"/>
    <w:rsid w:val="00B36F8B"/>
    <w:rsid w:val="00B373D6"/>
    <w:rsid w:val="00B37B38"/>
    <w:rsid w:val="00B37B52"/>
    <w:rsid w:val="00B37C14"/>
    <w:rsid w:val="00B4007C"/>
    <w:rsid w:val="00B40405"/>
    <w:rsid w:val="00B41F15"/>
    <w:rsid w:val="00B428CC"/>
    <w:rsid w:val="00B43642"/>
    <w:rsid w:val="00B43770"/>
    <w:rsid w:val="00B43A6A"/>
    <w:rsid w:val="00B43C6A"/>
    <w:rsid w:val="00B4405E"/>
    <w:rsid w:val="00B44BC2"/>
    <w:rsid w:val="00B453BB"/>
    <w:rsid w:val="00B4554C"/>
    <w:rsid w:val="00B45E51"/>
    <w:rsid w:val="00B4603B"/>
    <w:rsid w:val="00B477B6"/>
    <w:rsid w:val="00B479BF"/>
    <w:rsid w:val="00B5027C"/>
    <w:rsid w:val="00B5084C"/>
    <w:rsid w:val="00B50BB9"/>
    <w:rsid w:val="00B5123D"/>
    <w:rsid w:val="00B51A45"/>
    <w:rsid w:val="00B51D3B"/>
    <w:rsid w:val="00B5236A"/>
    <w:rsid w:val="00B53166"/>
    <w:rsid w:val="00B53261"/>
    <w:rsid w:val="00B5392B"/>
    <w:rsid w:val="00B53F96"/>
    <w:rsid w:val="00B54058"/>
    <w:rsid w:val="00B5474A"/>
    <w:rsid w:val="00B54E86"/>
    <w:rsid w:val="00B55256"/>
    <w:rsid w:val="00B55438"/>
    <w:rsid w:val="00B55FF8"/>
    <w:rsid w:val="00B55FFD"/>
    <w:rsid w:val="00B574FD"/>
    <w:rsid w:val="00B60167"/>
    <w:rsid w:val="00B605BC"/>
    <w:rsid w:val="00B60904"/>
    <w:rsid w:val="00B61128"/>
    <w:rsid w:val="00B614DB"/>
    <w:rsid w:val="00B6168E"/>
    <w:rsid w:val="00B619DB"/>
    <w:rsid w:val="00B621EC"/>
    <w:rsid w:val="00B62248"/>
    <w:rsid w:val="00B62A9E"/>
    <w:rsid w:val="00B62AD9"/>
    <w:rsid w:val="00B62C0A"/>
    <w:rsid w:val="00B63A8B"/>
    <w:rsid w:val="00B63DD8"/>
    <w:rsid w:val="00B63E88"/>
    <w:rsid w:val="00B64CBE"/>
    <w:rsid w:val="00B64E56"/>
    <w:rsid w:val="00B65B16"/>
    <w:rsid w:val="00B66535"/>
    <w:rsid w:val="00B66B57"/>
    <w:rsid w:val="00B66BCB"/>
    <w:rsid w:val="00B66D48"/>
    <w:rsid w:val="00B66FFE"/>
    <w:rsid w:val="00B70921"/>
    <w:rsid w:val="00B7231C"/>
    <w:rsid w:val="00B727F5"/>
    <w:rsid w:val="00B729AA"/>
    <w:rsid w:val="00B72C88"/>
    <w:rsid w:val="00B74422"/>
    <w:rsid w:val="00B74BAE"/>
    <w:rsid w:val="00B753DB"/>
    <w:rsid w:val="00B755E6"/>
    <w:rsid w:val="00B75A9F"/>
    <w:rsid w:val="00B76401"/>
    <w:rsid w:val="00B76547"/>
    <w:rsid w:val="00B76D8E"/>
    <w:rsid w:val="00B77DED"/>
    <w:rsid w:val="00B80C16"/>
    <w:rsid w:val="00B810CB"/>
    <w:rsid w:val="00B81584"/>
    <w:rsid w:val="00B820A4"/>
    <w:rsid w:val="00B8279E"/>
    <w:rsid w:val="00B831D8"/>
    <w:rsid w:val="00B84CCA"/>
    <w:rsid w:val="00B85850"/>
    <w:rsid w:val="00B8599E"/>
    <w:rsid w:val="00B859F1"/>
    <w:rsid w:val="00B86A31"/>
    <w:rsid w:val="00B86B20"/>
    <w:rsid w:val="00B8750B"/>
    <w:rsid w:val="00B87C40"/>
    <w:rsid w:val="00B90ACE"/>
    <w:rsid w:val="00B91623"/>
    <w:rsid w:val="00B92005"/>
    <w:rsid w:val="00B92493"/>
    <w:rsid w:val="00B9261D"/>
    <w:rsid w:val="00B92943"/>
    <w:rsid w:val="00B92FCD"/>
    <w:rsid w:val="00B93C1B"/>
    <w:rsid w:val="00B9525B"/>
    <w:rsid w:val="00B9573D"/>
    <w:rsid w:val="00B95B6B"/>
    <w:rsid w:val="00B95B91"/>
    <w:rsid w:val="00B95C2D"/>
    <w:rsid w:val="00B95F1E"/>
    <w:rsid w:val="00B95F9C"/>
    <w:rsid w:val="00B96A1D"/>
    <w:rsid w:val="00B96D5C"/>
    <w:rsid w:val="00B97114"/>
    <w:rsid w:val="00B975F8"/>
    <w:rsid w:val="00B97A3C"/>
    <w:rsid w:val="00B97CF9"/>
    <w:rsid w:val="00BA0358"/>
    <w:rsid w:val="00BA0529"/>
    <w:rsid w:val="00BA07F2"/>
    <w:rsid w:val="00BA0905"/>
    <w:rsid w:val="00BA0AA2"/>
    <w:rsid w:val="00BA0DD3"/>
    <w:rsid w:val="00BA1229"/>
    <w:rsid w:val="00BA21D1"/>
    <w:rsid w:val="00BA22DD"/>
    <w:rsid w:val="00BA24E4"/>
    <w:rsid w:val="00BA2CC0"/>
    <w:rsid w:val="00BA3078"/>
    <w:rsid w:val="00BA342C"/>
    <w:rsid w:val="00BA3D30"/>
    <w:rsid w:val="00BA4483"/>
    <w:rsid w:val="00BA44CE"/>
    <w:rsid w:val="00BA4EC6"/>
    <w:rsid w:val="00BA5690"/>
    <w:rsid w:val="00BA59FD"/>
    <w:rsid w:val="00BA5EE9"/>
    <w:rsid w:val="00BA6496"/>
    <w:rsid w:val="00BA64FA"/>
    <w:rsid w:val="00BA7011"/>
    <w:rsid w:val="00BA7253"/>
    <w:rsid w:val="00BB014D"/>
    <w:rsid w:val="00BB1DB7"/>
    <w:rsid w:val="00BB3244"/>
    <w:rsid w:val="00BB37C5"/>
    <w:rsid w:val="00BB3820"/>
    <w:rsid w:val="00BB40C5"/>
    <w:rsid w:val="00BB4164"/>
    <w:rsid w:val="00BB494D"/>
    <w:rsid w:val="00BB6288"/>
    <w:rsid w:val="00BB6520"/>
    <w:rsid w:val="00BB6F90"/>
    <w:rsid w:val="00BB77B6"/>
    <w:rsid w:val="00BB7FC6"/>
    <w:rsid w:val="00BC073C"/>
    <w:rsid w:val="00BC0F7E"/>
    <w:rsid w:val="00BC1211"/>
    <w:rsid w:val="00BC1934"/>
    <w:rsid w:val="00BC2028"/>
    <w:rsid w:val="00BC26B7"/>
    <w:rsid w:val="00BC2CE3"/>
    <w:rsid w:val="00BC344B"/>
    <w:rsid w:val="00BC3A0F"/>
    <w:rsid w:val="00BC3B0B"/>
    <w:rsid w:val="00BC3F5A"/>
    <w:rsid w:val="00BC4665"/>
    <w:rsid w:val="00BC4F8F"/>
    <w:rsid w:val="00BC7437"/>
    <w:rsid w:val="00BC780D"/>
    <w:rsid w:val="00BC7E16"/>
    <w:rsid w:val="00BD03DD"/>
    <w:rsid w:val="00BD1136"/>
    <w:rsid w:val="00BD15EC"/>
    <w:rsid w:val="00BD248D"/>
    <w:rsid w:val="00BD2A43"/>
    <w:rsid w:val="00BD2F82"/>
    <w:rsid w:val="00BD3FB9"/>
    <w:rsid w:val="00BD64D4"/>
    <w:rsid w:val="00BD77CB"/>
    <w:rsid w:val="00BD7E0C"/>
    <w:rsid w:val="00BE127F"/>
    <w:rsid w:val="00BE135E"/>
    <w:rsid w:val="00BE16F7"/>
    <w:rsid w:val="00BE1737"/>
    <w:rsid w:val="00BE197E"/>
    <w:rsid w:val="00BE229E"/>
    <w:rsid w:val="00BE2A9F"/>
    <w:rsid w:val="00BE30E4"/>
    <w:rsid w:val="00BE3B2F"/>
    <w:rsid w:val="00BE4380"/>
    <w:rsid w:val="00BE4523"/>
    <w:rsid w:val="00BE4882"/>
    <w:rsid w:val="00BE5661"/>
    <w:rsid w:val="00BE5EF1"/>
    <w:rsid w:val="00BE63D7"/>
    <w:rsid w:val="00BE7212"/>
    <w:rsid w:val="00BE77BB"/>
    <w:rsid w:val="00BE7A25"/>
    <w:rsid w:val="00BF0182"/>
    <w:rsid w:val="00BF0212"/>
    <w:rsid w:val="00BF03A0"/>
    <w:rsid w:val="00BF0C0A"/>
    <w:rsid w:val="00BF147C"/>
    <w:rsid w:val="00BF2552"/>
    <w:rsid w:val="00BF30E2"/>
    <w:rsid w:val="00BF31D6"/>
    <w:rsid w:val="00BF4A53"/>
    <w:rsid w:val="00BF687F"/>
    <w:rsid w:val="00BF7374"/>
    <w:rsid w:val="00BF7B5A"/>
    <w:rsid w:val="00C00913"/>
    <w:rsid w:val="00C00C07"/>
    <w:rsid w:val="00C00FDB"/>
    <w:rsid w:val="00C01E95"/>
    <w:rsid w:val="00C022F6"/>
    <w:rsid w:val="00C03494"/>
    <w:rsid w:val="00C04711"/>
    <w:rsid w:val="00C04834"/>
    <w:rsid w:val="00C067A5"/>
    <w:rsid w:val="00C06FC8"/>
    <w:rsid w:val="00C07EE3"/>
    <w:rsid w:val="00C1021C"/>
    <w:rsid w:val="00C104F8"/>
    <w:rsid w:val="00C10DB0"/>
    <w:rsid w:val="00C1116D"/>
    <w:rsid w:val="00C12979"/>
    <w:rsid w:val="00C12987"/>
    <w:rsid w:val="00C12F3F"/>
    <w:rsid w:val="00C1353E"/>
    <w:rsid w:val="00C13BE1"/>
    <w:rsid w:val="00C140EC"/>
    <w:rsid w:val="00C14F41"/>
    <w:rsid w:val="00C151EA"/>
    <w:rsid w:val="00C153E2"/>
    <w:rsid w:val="00C159E6"/>
    <w:rsid w:val="00C164CD"/>
    <w:rsid w:val="00C167B4"/>
    <w:rsid w:val="00C17256"/>
    <w:rsid w:val="00C17B62"/>
    <w:rsid w:val="00C201F3"/>
    <w:rsid w:val="00C2032D"/>
    <w:rsid w:val="00C20AA2"/>
    <w:rsid w:val="00C20CD5"/>
    <w:rsid w:val="00C21B34"/>
    <w:rsid w:val="00C226C0"/>
    <w:rsid w:val="00C2278A"/>
    <w:rsid w:val="00C227A4"/>
    <w:rsid w:val="00C2280B"/>
    <w:rsid w:val="00C236DA"/>
    <w:rsid w:val="00C23D21"/>
    <w:rsid w:val="00C25196"/>
    <w:rsid w:val="00C27106"/>
    <w:rsid w:val="00C27F1C"/>
    <w:rsid w:val="00C306E5"/>
    <w:rsid w:val="00C3108B"/>
    <w:rsid w:val="00C31250"/>
    <w:rsid w:val="00C32960"/>
    <w:rsid w:val="00C333A9"/>
    <w:rsid w:val="00C33A41"/>
    <w:rsid w:val="00C342BA"/>
    <w:rsid w:val="00C34A88"/>
    <w:rsid w:val="00C34CF5"/>
    <w:rsid w:val="00C34D23"/>
    <w:rsid w:val="00C36F4B"/>
    <w:rsid w:val="00C37363"/>
    <w:rsid w:val="00C405D9"/>
    <w:rsid w:val="00C409F8"/>
    <w:rsid w:val="00C41632"/>
    <w:rsid w:val="00C41D0E"/>
    <w:rsid w:val="00C423D9"/>
    <w:rsid w:val="00C43947"/>
    <w:rsid w:val="00C45A55"/>
    <w:rsid w:val="00C45D76"/>
    <w:rsid w:val="00C45E3F"/>
    <w:rsid w:val="00C4609F"/>
    <w:rsid w:val="00C461DE"/>
    <w:rsid w:val="00C50244"/>
    <w:rsid w:val="00C511CD"/>
    <w:rsid w:val="00C51902"/>
    <w:rsid w:val="00C51953"/>
    <w:rsid w:val="00C519B5"/>
    <w:rsid w:val="00C5270E"/>
    <w:rsid w:val="00C52827"/>
    <w:rsid w:val="00C52C27"/>
    <w:rsid w:val="00C532D4"/>
    <w:rsid w:val="00C5353B"/>
    <w:rsid w:val="00C54315"/>
    <w:rsid w:val="00C544B5"/>
    <w:rsid w:val="00C54F85"/>
    <w:rsid w:val="00C557E4"/>
    <w:rsid w:val="00C55FAA"/>
    <w:rsid w:val="00C56010"/>
    <w:rsid w:val="00C56A2E"/>
    <w:rsid w:val="00C579DC"/>
    <w:rsid w:val="00C57BC2"/>
    <w:rsid w:val="00C57CE7"/>
    <w:rsid w:val="00C60EF8"/>
    <w:rsid w:val="00C60FC9"/>
    <w:rsid w:val="00C6113F"/>
    <w:rsid w:val="00C613F8"/>
    <w:rsid w:val="00C616BC"/>
    <w:rsid w:val="00C61E3B"/>
    <w:rsid w:val="00C63616"/>
    <w:rsid w:val="00C63A01"/>
    <w:rsid w:val="00C646F8"/>
    <w:rsid w:val="00C64703"/>
    <w:rsid w:val="00C6556B"/>
    <w:rsid w:val="00C668EE"/>
    <w:rsid w:val="00C70137"/>
    <w:rsid w:val="00C70684"/>
    <w:rsid w:val="00C71337"/>
    <w:rsid w:val="00C7147C"/>
    <w:rsid w:val="00C721E3"/>
    <w:rsid w:val="00C72BCF"/>
    <w:rsid w:val="00C732CC"/>
    <w:rsid w:val="00C745F3"/>
    <w:rsid w:val="00C75009"/>
    <w:rsid w:val="00C75118"/>
    <w:rsid w:val="00C751F6"/>
    <w:rsid w:val="00C753BF"/>
    <w:rsid w:val="00C75602"/>
    <w:rsid w:val="00C76311"/>
    <w:rsid w:val="00C7681F"/>
    <w:rsid w:val="00C8018F"/>
    <w:rsid w:val="00C80D74"/>
    <w:rsid w:val="00C81D1C"/>
    <w:rsid w:val="00C82016"/>
    <w:rsid w:val="00C822C1"/>
    <w:rsid w:val="00C83301"/>
    <w:rsid w:val="00C8404A"/>
    <w:rsid w:val="00C84DFF"/>
    <w:rsid w:val="00C84F78"/>
    <w:rsid w:val="00C85ADB"/>
    <w:rsid w:val="00C86602"/>
    <w:rsid w:val="00C86ACB"/>
    <w:rsid w:val="00C87267"/>
    <w:rsid w:val="00C87A2E"/>
    <w:rsid w:val="00C9037C"/>
    <w:rsid w:val="00C90F97"/>
    <w:rsid w:val="00C91015"/>
    <w:rsid w:val="00C91027"/>
    <w:rsid w:val="00C913C5"/>
    <w:rsid w:val="00C91424"/>
    <w:rsid w:val="00C91A35"/>
    <w:rsid w:val="00C91D78"/>
    <w:rsid w:val="00C9218D"/>
    <w:rsid w:val="00C92D61"/>
    <w:rsid w:val="00C93446"/>
    <w:rsid w:val="00C93C0B"/>
    <w:rsid w:val="00C94161"/>
    <w:rsid w:val="00C9451D"/>
    <w:rsid w:val="00C94742"/>
    <w:rsid w:val="00C95A80"/>
    <w:rsid w:val="00C96161"/>
    <w:rsid w:val="00C96773"/>
    <w:rsid w:val="00C96B62"/>
    <w:rsid w:val="00C97438"/>
    <w:rsid w:val="00C97821"/>
    <w:rsid w:val="00C97A37"/>
    <w:rsid w:val="00CA01E5"/>
    <w:rsid w:val="00CA0707"/>
    <w:rsid w:val="00CA0826"/>
    <w:rsid w:val="00CA0B25"/>
    <w:rsid w:val="00CA12A7"/>
    <w:rsid w:val="00CA27D1"/>
    <w:rsid w:val="00CA28EE"/>
    <w:rsid w:val="00CA300C"/>
    <w:rsid w:val="00CA38C2"/>
    <w:rsid w:val="00CA4E1C"/>
    <w:rsid w:val="00CA5121"/>
    <w:rsid w:val="00CA64F1"/>
    <w:rsid w:val="00CA722E"/>
    <w:rsid w:val="00CA749A"/>
    <w:rsid w:val="00CA7CF5"/>
    <w:rsid w:val="00CB081C"/>
    <w:rsid w:val="00CB0936"/>
    <w:rsid w:val="00CB0BC1"/>
    <w:rsid w:val="00CB0F71"/>
    <w:rsid w:val="00CB18A1"/>
    <w:rsid w:val="00CB1939"/>
    <w:rsid w:val="00CB1B87"/>
    <w:rsid w:val="00CB1FD3"/>
    <w:rsid w:val="00CB1FFB"/>
    <w:rsid w:val="00CB3430"/>
    <w:rsid w:val="00CB4CEE"/>
    <w:rsid w:val="00CB5379"/>
    <w:rsid w:val="00CB58AC"/>
    <w:rsid w:val="00CB5D68"/>
    <w:rsid w:val="00CB6813"/>
    <w:rsid w:val="00CB6B5E"/>
    <w:rsid w:val="00CB6D55"/>
    <w:rsid w:val="00CB712A"/>
    <w:rsid w:val="00CB7698"/>
    <w:rsid w:val="00CB7CD4"/>
    <w:rsid w:val="00CC023E"/>
    <w:rsid w:val="00CC0E2D"/>
    <w:rsid w:val="00CC1120"/>
    <w:rsid w:val="00CC3EED"/>
    <w:rsid w:val="00CC42E1"/>
    <w:rsid w:val="00CC4529"/>
    <w:rsid w:val="00CC4CC9"/>
    <w:rsid w:val="00CC73B2"/>
    <w:rsid w:val="00CC7519"/>
    <w:rsid w:val="00CC7BFC"/>
    <w:rsid w:val="00CC7C05"/>
    <w:rsid w:val="00CD0B96"/>
    <w:rsid w:val="00CD1540"/>
    <w:rsid w:val="00CD1545"/>
    <w:rsid w:val="00CD1FC3"/>
    <w:rsid w:val="00CD2F3E"/>
    <w:rsid w:val="00CD638A"/>
    <w:rsid w:val="00CD7CED"/>
    <w:rsid w:val="00CE02A8"/>
    <w:rsid w:val="00CE1941"/>
    <w:rsid w:val="00CE1E1A"/>
    <w:rsid w:val="00CE224B"/>
    <w:rsid w:val="00CE2739"/>
    <w:rsid w:val="00CE28C4"/>
    <w:rsid w:val="00CE2BE3"/>
    <w:rsid w:val="00CE3433"/>
    <w:rsid w:val="00CE3525"/>
    <w:rsid w:val="00CE371C"/>
    <w:rsid w:val="00CE430F"/>
    <w:rsid w:val="00CE44DE"/>
    <w:rsid w:val="00CE4AF8"/>
    <w:rsid w:val="00CE4DF7"/>
    <w:rsid w:val="00CE53CD"/>
    <w:rsid w:val="00CE68C1"/>
    <w:rsid w:val="00CE69A4"/>
    <w:rsid w:val="00CE6A20"/>
    <w:rsid w:val="00CE74DB"/>
    <w:rsid w:val="00CE7BD7"/>
    <w:rsid w:val="00CE7DE6"/>
    <w:rsid w:val="00CF1219"/>
    <w:rsid w:val="00CF16A0"/>
    <w:rsid w:val="00CF18C3"/>
    <w:rsid w:val="00CF29BE"/>
    <w:rsid w:val="00CF2F0E"/>
    <w:rsid w:val="00CF3230"/>
    <w:rsid w:val="00CF35D9"/>
    <w:rsid w:val="00CF3606"/>
    <w:rsid w:val="00CF3D85"/>
    <w:rsid w:val="00CF470E"/>
    <w:rsid w:val="00CF4C81"/>
    <w:rsid w:val="00CF5430"/>
    <w:rsid w:val="00CF6861"/>
    <w:rsid w:val="00CF69C7"/>
    <w:rsid w:val="00CF6E10"/>
    <w:rsid w:val="00CF7410"/>
    <w:rsid w:val="00CF77A8"/>
    <w:rsid w:val="00D001CE"/>
    <w:rsid w:val="00D008F6"/>
    <w:rsid w:val="00D00D6D"/>
    <w:rsid w:val="00D00EAD"/>
    <w:rsid w:val="00D01F54"/>
    <w:rsid w:val="00D031BD"/>
    <w:rsid w:val="00D033C4"/>
    <w:rsid w:val="00D03613"/>
    <w:rsid w:val="00D03A43"/>
    <w:rsid w:val="00D03B5C"/>
    <w:rsid w:val="00D04450"/>
    <w:rsid w:val="00D047C4"/>
    <w:rsid w:val="00D04869"/>
    <w:rsid w:val="00D04FAF"/>
    <w:rsid w:val="00D05364"/>
    <w:rsid w:val="00D059FE"/>
    <w:rsid w:val="00D05EC0"/>
    <w:rsid w:val="00D060C4"/>
    <w:rsid w:val="00D0634D"/>
    <w:rsid w:val="00D065B0"/>
    <w:rsid w:val="00D06CF5"/>
    <w:rsid w:val="00D0789D"/>
    <w:rsid w:val="00D102C8"/>
    <w:rsid w:val="00D12D05"/>
    <w:rsid w:val="00D135CF"/>
    <w:rsid w:val="00D13636"/>
    <w:rsid w:val="00D13648"/>
    <w:rsid w:val="00D1399F"/>
    <w:rsid w:val="00D13EF4"/>
    <w:rsid w:val="00D1402F"/>
    <w:rsid w:val="00D14054"/>
    <w:rsid w:val="00D149C9"/>
    <w:rsid w:val="00D14CBE"/>
    <w:rsid w:val="00D15B72"/>
    <w:rsid w:val="00D16703"/>
    <w:rsid w:val="00D1692A"/>
    <w:rsid w:val="00D16C38"/>
    <w:rsid w:val="00D16F40"/>
    <w:rsid w:val="00D17B26"/>
    <w:rsid w:val="00D20413"/>
    <w:rsid w:val="00D20C14"/>
    <w:rsid w:val="00D2188B"/>
    <w:rsid w:val="00D21ED2"/>
    <w:rsid w:val="00D22641"/>
    <w:rsid w:val="00D228FE"/>
    <w:rsid w:val="00D22E99"/>
    <w:rsid w:val="00D23048"/>
    <w:rsid w:val="00D236CC"/>
    <w:rsid w:val="00D237AD"/>
    <w:rsid w:val="00D23D78"/>
    <w:rsid w:val="00D23E9D"/>
    <w:rsid w:val="00D24130"/>
    <w:rsid w:val="00D25232"/>
    <w:rsid w:val="00D25513"/>
    <w:rsid w:val="00D258DD"/>
    <w:rsid w:val="00D25C79"/>
    <w:rsid w:val="00D2600E"/>
    <w:rsid w:val="00D26648"/>
    <w:rsid w:val="00D26A8D"/>
    <w:rsid w:val="00D26EE0"/>
    <w:rsid w:val="00D303C8"/>
    <w:rsid w:val="00D3146A"/>
    <w:rsid w:val="00D32008"/>
    <w:rsid w:val="00D328CC"/>
    <w:rsid w:val="00D329B4"/>
    <w:rsid w:val="00D329B5"/>
    <w:rsid w:val="00D33BF2"/>
    <w:rsid w:val="00D33C07"/>
    <w:rsid w:val="00D340C7"/>
    <w:rsid w:val="00D34200"/>
    <w:rsid w:val="00D34FE7"/>
    <w:rsid w:val="00D3535D"/>
    <w:rsid w:val="00D354C1"/>
    <w:rsid w:val="00D35BE2"/>
    <w:rsid w:val="00D35CE3"/>
    <w:rsid w:val="00D35FBF"/>
    <w:rsid w:val="00D36317"/>
    <w:rsid w:val="00D3672C"/>
    <w:rsid w:val="00D36E43"/>
    <w:rsid w:val="00D37288"/>
    <w:rsid w:val="00D400E1"/>
    <w:rsid w:val="00D40252"/>
    <w:rsid w:val="00D4054C"/>
    <w:rsid w:val="00D40A55"/>
    <w:rsid w:val="00D40BB4"/>
    <w:rsid w:val="00D414A3"/>
    <w:rsid w:val="00D41BF3"/>
    <w:rsid w:val="00D422F9"/>
    <w:rsid w:val="00D430F0"/>
    <w:rsid w:val="00D435F5"/>
    <w:rsid w:val="00D43C84"/>
    <w:rsid w:val="00D4421E"/>
    <w:rsid w:val="00D4427A"/>
    <w:rsid w:val="00D449F7"/>
    <w:rsid w:val="00D46206"/>
    <w:rsid w:val="00D46CA6"/>
    <w:rsid w:val="00D471C8"/>
    <w:rsid w:val="00D472EA"/>
    <w:rsid w:val="00D4793F"/>
    <w:rsid w:val="00D47BA4"/>
    <w:rsid w:val="00D50079"/>
    <w:rsid w:val="00D501B9"/>
    <w:rsid w:val="00D503FE"/>
    <w:rsid w:val="00D5060D"/>
    <w:rsid w:val="00D50711"/>
    <w:rsid w:val="00D5073C"/>
    <w:rsid w:val="00D5156C"/>
    <w:rsid w:val="00D51B84"/>
    <w:rsid w:val="00D52381"/>
    <w:rsid w:val="00D52D35"/>
    <w:rsid w:val="00D530F2"/>
    <w:rsid w:val="00D53362"/>
    <w:rsid w:val="00D541AF"/>
    <w:rsid w:val="00D54618"/>
    <w:rsid w:val="00D54D5B"/>
    <w:rsid w:val="00D557A8"/>
    <w:rsid w:val="00D55E85"/>
    <w:rsid w:val="00D56141"/>
    <w:rsid w:val="00D56731"/>
    <w:rsid w:val="00D56828"/>
    <w:rsid w:val="00D56C40"/>
    <w:rsid w:val="00D56C8F"/>
    <w:rsid w:val="00D56D34"/>
    <w:rsid w:val="00D5713E"/>
    <w:rsid w:val="00D57463"/>
    <w:rsid w:val="00D5766D"/>
    <w:rsid w:val="00D57B94"/>
    <w:rsid w:val="00D6185F"/>
    <w:rsid w:val="00D61A3F"/>
    <w:rsid w:val="00D61FCC"/>
    <w:rsid w:val="00D6201D"/>
    <w:rsid w:val="00D62838"/>
    <w:rsid w:val="00D62C65"/>
    <w:rsid w:val="00D6355D"/>
    <w:rsid w:val="00D64784"/>
    <w:rsid w:val="00D66700"/>
    <w:rsid w:val="00D66BFF"/>
    <w:rsid w:val="00D67264"/>
    <w:rsid w:val="00D6752F"/>
    <w:rsid w:val="00D6780E"/>
    <w:rsid w:val="00D67922"/>
    <w:rsid w:val="00D70891"/>
    <w:rsid w:val="00D70933"/>
    <w:rsid w:val="00D7102A"/>
    <w:rsid w:val="00D71462"/>
    <w:rsid w:val="00D71533"/>
    <w:rsid w:val="00D7192F"/>
    <w:rsid w:val="00D71F67"/>
    <w:rsid w:val="00D72044"/>
    <w:rsid w:val="00D72332"/>
    <w:rsid w:val="00D734F7"/>
    <w:rsid w:val="00D74128"/>
    <w:rsid w:val="00D7493A"/>
    <w:rsid w:val="00D756CF"/>
    <w:rsid w:val="00D75C11"/>
    <w:rsid w:val="00D76F3B"/>
    <w:rsid w:val="00D77842"/>
    <w:rsid w:val="00D80479"/>
    <w:rsid w:val="00D8047F"/>
    <w:rsid w:val="00D80FB5"/>
    <w:rsid w:val="00D8137C"/>
    <w:rsid w:val="00D82071"/>
    <w:rsid w:val="00D82243"/>
    <w:rsid w:val="00D827D4"/>
    <w:rsid w:val="00D82B95"/>
    <w:rsid w:val="00D82BB6"/>
    <w:rsid w:val="00D83E4C"/>
    <w:rsid w:val="00D83ECC"/>
    <w:rsid w:val="00D850EB"/>
    <w:rsid w:val="00D85609"/>
    <w:rsid w:val="00D862E3"/>
    <w:rsid w:val="00D867C1"/>
    <w:rsid w:val="00D8794B"/>
    <w:rsid w:val="00D87ABF"/>
    <w:rsid w:val="00D87E87"/>
    <w:rsid w:val="00D9008D"/>
    <w:rsid w:val="00D91EE2"/>
    <w:rsid w:val="00D92615"/>
    <w:rsid w:val="00D93B3D"/>
    <w:rsid w:val="00D93BD3"/>
    <w:rsid w:val="00D94829"/>
    <w:rsid w:val="00D94D9B"/>
    <w:rsid w:val="00D955A9"/>
    <w:rsid w:val="00D958EE"/>
    <w:rsid w:val="00D96771"/>
    <w:rsid w:val="00D96C9F"/>
    <w:rsid w:val="00D972D7"/>
    <w:rsid w:val="00D975D6"/>
    <w:rsid w:val="00D9768B"/>
    <w:rsid w:val="00D978C1"/>
    <w:rsid w:val="00DA0040"/>
    <w:rsid w:val="00DA130A"/>
    <w:rsid w:val="00DA140B"/>
    <w:rsid w:val="00DA1432"/>
    <w:rsid w:val="00DA1943"/>
    <w:rsid w:val="00DA1C55"/>
    <w:rsid w:val="00DA2840"/>
    <w:rsid w:val="00DA35DE"/>
    <w:rsid w:val="00DA4A75"/>
    <w:rsid w:val="00DA4FEF"/>
    <w:rsid w:val="00DA5B5C"/>
    <w:rsid w:val="00DA62F1"/>
    <w:rsid w:val="00DA6AA3"/>
    <w:rsid w:val="00DA6F9B"/>
    <w:rsid w:val="00DA7505"/>
    <w:rsid w:val="00DB0724"/>
    <w:rsid w:val="00DB0A16"/>
    <w:rsid w:val="00DB0FCA"/>
    <w:rsid w:val="00DB16A2"/>
    <w:rsid w:val="00DB182D"/>
    <w:rsid w:val="00DB1C0D"/>
    <w:rsid w:val="00DB2617"/>
    <w:rsid w:val="00DB2A92"/>
    <w:rsid w:val="00DB2AF2"/>
    <w:rsid w:val="00DB37CB"/>
    <w:rsid w:val="00DB38B3"/>
    <w:rsid w:val="00DB3AA1"/>
    <w:rsid w:val="00DB5D3D"/>
    <w:rsid w:val="00DB73F4"/>
    <w:rsid w:val="00DC114E"/>
    <w:rsid w:val="00DC1CBD"/>
    <w:rsid w:val="00DC251B"/>
    <w:rsid w:val="00DC28B4"/>
    <w:rsid w:val="00DC29A3"/>
    <w:rsid w:val="00DC30B7"/>
    <w:rsid w:val="00DC32D6"/>
    <w:rsid w:val="00DC3FAD"/>
    <w:rsid w:val="00DC596E"/>
    <w:rsid w:val="00DC6365"/>
    <w:rsid w:val="00DC6766"/>
    <w:rsid w:val="00DC6D98"/>
    <w:rsid w:val="00DC753C"/>
    <w:rsid w:val="00DC7883"/>
    <w:rsid w:val="00DC7B97"/>
    <w:rsid w:val="00DC7FBE"/>
    <w:rsid w:val="00DD0F3C"/>
    <w:rsid w:val="00DD13AB"/>
    <w:rsid w:val="00DD1890"/>
    <w:rsid w:val="00DD1BB8"/>
    <w:rsid w:val="00DD1E03"/>
    <w:rsid w:val="00DD1E80"/>
    <w:rsid w:val="00DD2FB6"/>
    <w:rsid w:val="00DD33CB"/>
    <w:rsid w:val="00DD3DCF"/>
    <w:rsid w:val="00DD4528"/>
    <w:rsid w:val="00DD4E7F"/>
    <w:rsid w:val="00DD503C"/>
    <w:rsid w:val="00DD59FB"/>
    <w:rsid w:val="00DD5B2D"/>
    <w:rsid w:val="00DD6A2A"/>
    <w:rsid w:val="00DD6C71"/>
    <w:rsid w:val="00DD6D76"/>
    <w:rsid w:val="00DD71E1"/>
    <w:rsid w:val="00DD748D"/>
    <w:rsid w:val="00DD7C2E"/>
    <w:rsid w:val="00DE0049"/>
    <w:rsid w:val="00DE0D95"/>
    <w:rsid w:val="00DE0DC3"/>
    <w:rsid w:val="00DE1408"/>
    <w:rsid w:val="00DE17B5"/>
    <w:rsid w:val="00DE1DCC"/>
    <w:rsid w:val="00DE2513"/>
    <w:rsid w:val="00DE2B05"/>
    <w:rsid w:val="00DE3417"/>
    <w:rsid w:val="00DE43E4"/>
    <w:rsid w:val="00DE4841"/>
    <w:rsid w:val="00DE4A41"/>
    <w:rsid w:val="00DE4E26"/>
    <w:rsid w:val="00DE5B47"/>
    <w:rsid w:val="00DE6222"/>
    <w:rsid w:val="00DE6511"/>
    <w:rsid w:val="00DE74BD"/>
    <w:rsid w:val="00DF03D0"/>
    <w:rsid w:val="00DF173C"/>
    <w:rsid w:val="00DF265A"/>
    <w:rsid w:val="00DF2BDF"/>
    <w:rsid w:val="00DF3434"/>
    <w:rsid w:val="00DF34A3"/>
    <w:rsid w:val="00DF4552"/>
    <w:rsid w:val="00DF58F4"/>
    <w:rsid w:val="00DF5C7E"/>
    <w:rsid w:val="00DF66B0"/>
    <w:rsid w:val="00DF6812"/>
    <w:rsid w:val="00DF683D"/>
    <w:rsid w:val="00DF7433"/>
    <w:rsid w:val="00DF756C"/>
    <w:rsid w:val="00E00B27"/>
    <w:rsid w:val="00E00BDB"/>
    <w:rsid w:val="00E0290B"/>
    <w:rsid w:val="00E0463C"/>
    <w:rsid w:val="00E04FC3"/>
    <w:rsid w:val="00E052CD"/>
    <w:rsid w:val="00E056F3"/>
    <w:rsid w:val="00E05D25"/>
    <w:rsid w:val="00E06244"/>
    <w:rsid w:val="00E06DF4"/>
    <w:rsid w:val="00E06F0A"/>
    <w:rsid w:val="00E105D6"/>
    <w:rsid w:val="00E10862"/>
    <w:rsid w:val="00E10BE7"/>
    <w:rsid w:val="00E118C7"/>
    <w:rsid w:val="00E11FCF"/>
    <w:rsid w:val="00E12629"/>
    <w:rsid w:val="00E12909"/>
    <w:rsid w:val="00E13114"/>
    <w:rsid w:val="00E1402B"/>
    <w:rsid w:val="00E14AAC"/>
    <w:rsid w:val="00E15165"/>
    <w:rsid w:val="00E154E1"/>
    <w:rsid w:val="00E15D9E"/>
    <w:rsid w:val="00E15F3E"/>
    <w:rsid w:val="00E15FEE"/>
    <w:rsid w:val="00E17153"/>
    <w:rsid w:val="00E17C20"/>
    <w:rsid w:val="00E205EE"/>
    <w:rsid w:val="00E20B40"/>
    <w:rsid w:val="00E20BCC"/>
    <w:rsid w:val="00E210A4"/>
    <w:rsid w:val="00E21A44"/>
    <w:rsid w:val="00E21B7F"/>
    <w:rsid w:val="00E22242"/>
    <w:rsid w:val="00E222B5"/>
    <w:rsid w:val="00E22565"/>
    <w:rsid w:val="00E22ABE"/>
    <w:rsid w:val="00E2324E"/>
    <w:rsid w:val="00E23C5A"/>
    <w:rsid w:val="00E23EB9"/>
    <w:rsid w:val="00E240B6"/>
    <w:rsid w:val="00E2509B"/>
    <w:rsid w:val="00E2534D"/>
    <w:rsid w:val="00E25827"/>
    <w:rsid w:val="00E25B3B"/>
    <w:rsid w:val="00E25B64"/>
    <w:rsid w:val="00E25D70"/>
    <w:rsid w:val="00E27B68"/>
    <w:rsid w:val="00E27B81"/>
    <w:rsid w:val="00E300E5"/>
    <w:rsid w:val="00E30D1C"/>
    <w:rsid w:val="00E30FF2"/>
    <w:rsid w:val="00E317CF"/>
    <w:rsid w:val="00E322E2"/>
    <w:rsid w:val="00E32F22"/>
    <w:rsid w:val="00E33580"/>
    <w:rsid w:val="00E33EFC"/>
    <w:rsid w:val="00E34C4F"/>
    <w:rsid w:val="00E34D3B"/>
    <w:rsid w:val="00E35AAE"/>
    <w:rsid w:val="00E35D2D"/>
    <w:rsid w:val="00E362C4"/>
    <w:rsid w:val="00E3644D"/>
    <w:rsid w:val="00E36AE1"/>
    <w:rsid w:val="00E36DD7"/>
    <w:rsid w:val="00E37390"/>
    <w:rsid w:val="00E37424"/>
    <w:rsid w:val="00E374C2"/>
    <w:rsid w:val="00E377E1"/>
    <w:rsid w:val="00E37965"/>
    <w:rsid w:val="00E40717"/>
    <w:rsid w:val="00E40D6D"/>
    <w:rsid w:val="00E40DC9"/>
    <w:rsid w:val="00E4106F"/>
    <w:rsid w:val="00E415A1"/>
    <w:rsid w:val="00E41BBA"/>
    <w:rsid w:val="00E42221"/>
    <w:rsid w:val="00E42B9F"/>
    <w:rsid w:val="00E43FF8"/>
    <w:rsid w:val="00E4560A"/>
    <w:rsid w:val="00E45A7F"/>
    <w:rsid w:val="00E467D9"/>
    <w:rsid w:val="00E4752F"/>
    <w:rsid w:val="00E47DF2"/>
    <w:rsid w:val="00E47EB9"/>
    <w:rsid w:val="00E50437"/>
    <w:rsid w:val="00E5100D"/>
    <w:rsid w:val="00E518B3"/>
    <w:rsid w:val="00E5213C"/>
    <w:rsid w:val="00E52315"/>
    <w:rsid w:val="00E529AA"/>
    <w:rsid w:val="00E52C61"/>
    <w:rsid w:val="00E53464"/>
    <w:rsid w:val="00E5347D"/>
    <w:rsid w:val="00E53D6C"/>
    <w:rsid w:val="00E53F28"/>
    <w:rsid w:val="00E541B6"/>
    <w:rsid w:val="00E541E4"/>
    <w:rsid w:val="00E5486B"/>
    <w:rsid w:val="00E54B0B"/>
    <w:rsid w:val="00E5744D"/>
    <w:rsid w:val="00E57CDA"/>
    <w:rsid w:val="00E6062F"/>
    <w:rsid w:val="00E609C1"/>
    <w:rsid w:val="00E61315"/>
    <w:rsid w:val="00E6159D"/>
    <w:rsid w:val="00E616FE"/>
    <w:rsid w:val="00E61931"/>
    <w:rsid w:val="00E6266B"/>
    <w:rsid w:val="00E63276"/>
    <w:rsid w:val="00E63C75"/>
    <w:rsid w:val="00E64030"/>
    <w:rsid w:val="00E644D2"/>
    <w:rsid w:val="00E65372"/>
    <w:rsid w:val="00E65CA8"/>
    <w:rsid w:val="00E66D09"/>
    <w:rsid w:val="00E674F2"/>
    <w:rsid w:val="00E67A83"/>
    <w:rsid w:val="00E70187"/>
    <w:rsid w:val="00E70A97"/>
    <w:rsid w:val="00E70D5C"/>
    <w:rsid w:val="00E712D4"/>
    <w:rsid w:val="00E72580"/>
    <w:rsid w:val="00E73ADE"/>
    <w:rsid w:val="00E74083"/>
    <w:rsid w:val="00E741B3"/>
    <w:rsid w:val="00E74357"/>
    <w:rsid w:val="00E754C0"/>
    <w:rsid w:val="00E767FF"/>
    <w:rsid w:val="00E76816"/>
    <w:rsid w:val="00E77B9E"/>
    <w:rsid w:val="00E8002D"/>
    <w:rsid w:val="00E80763"/>
    <w:rsid w:val="00E80F07"/>
    <w:rsid w:val="00E82686"/>
    <w:rsid w:val="00E826AF"/>
    <w:rsid w:val="00E82E09"/>
    <w:rsid w:val="00E832A5"/>
    <w:rsid w:val="00E846D2"/>
    <w:rsid w:val="00E846E8"/>
    <w:rsid w:val="00E848FC"/>
    <w:rsid w:val="00E851FF"/>
    <w:rsid w:val="00E87834"/>
    <w:rsid w:val="00E91E25"/>
    <w:rsid w:val="00E93182"/>
    <w:rsid w:val="00E93429"/>
    <w:rsid w:val="00E938B1"/>
    <w:rsid w:val="00E9393F"/>
    <w:rsid w:val="00E93FA2"/>
    <w:rsid w:val="00E94146"/>
    <w:rsid w:val="00E94381"/>
    <w:rsid w:val="00E94B21"/>
    <w:rsid w:val="00E953FA"/>
    <w:rsid w:val="00EA1DBE"/>
    <w:rsid w:val="00EA1E12"/>
    <w:rsid w:val="00EA1F00"/>
    <w:rsid w:val="00EA25AB"/>
    <w:rsid w:val="00EA3297"/>
    <w:rsid w:val="00EA3873"/>
    <w:rsid w:val="00EA4DD5"/>
    <w:rsid w:val="00EA5838"/>
    <w:rsid w:val="00EA5BE4"/>
    <w:rsid w:val="00EA697C"/>
    <w:rsid w:val="00EA6B1F"/>
    <w:rsid w:val="00EA6EAF"/>
    <w:rsid w:val="00EA7856"/>
    <w:rsid w:val="00EB0275"/>
    <w:rsid w:val="00EB0501"/>
    <w:rsid w:val="00EB0869"/>
    <w:rsid w:val="00EB0FE1"/>
    <w:rsid w:val="00EB219F"/>
    <w:rsid w:val="00EB41DD"/>
    <w:rsid w:val="00EB4EDA"/>
    <w:rsid w:val="00EB55F0"/>
    <w:rsid w:val="00EB5B2B"/>
    <w:rsid w:val="00EB5CDC"/>
    <w:rsid w:val="00EB69A6"/>
    <w:rsid w:val="00EB719B"/>
    <w:rsid w:val="00EB7872"/>
    <w:rsid w:val="00EC0913"/>
    <w:rsid w:val="00EC0918"/>
    <w:rsid w:val="00EC15FA"/>
    <w:rsid w:val="00EC19F2"/>
    <w:rsid w:val="00EC1B0E"/>
    <w:rsid w:val="00EC2138"/>
    <w:rsid w:val="00EC45D0"/>
    <w:rsid w:val="00EC5718"/>
    <w:rsid w:val="00EC5F16"/>
    <w:rsid w:val="00ED06DF"/>
    <w:rsid w:val="00ED0EF0"/>
    <w:rsid w:val="00ED149A"/>
    <w:rsid w:val="00ED1A3B"/>
    <w:rsid w:val="00ED24CB"/>
    <w:rsid w:val="00ED2951"/>
    <w:rsid w:val="00ED3029"/>
    <w:rsid w:val="00ED30E0"/>
    <w:rsid w:val="00ED32FA"/>
    <w:rsid w:val="00ED35C5"/>
    <w:rsid w:val="00ED38C9"/>
    <w:rsid w:val="00ED41C3"/>
    <w:rsid w:val="00ED463D"/>
    <w:rsid w:val="00ED4DE1"/>
    <w:rsid w:val="00ED5861"/>
    <w:rsid w:val="00ED5D89"/>
    <w:rsid w:val="00ED6020"/>
    <w:rsid w:val="00ED62A8"/>
    <w:rsid w:val="00ED73B0"/>
    <w:rsid w:val="00ED7925"/>
    <w:rsid w:val="00EE0021"/>
    <w:rsid w:val="00EE04A7"/>
    <w:rsid w:val="00EE0C4D"/>
    <w:rsid w:val="00EE1154"/>
    <w:rsid w:val="00EE1AAA"/>
    <w:rsid w:val="00EE377D"/>
    <w:rsid w:val="00EE3872"/>
    <w:rsid w:val="00EE3B67"/>
    <w:rsid w:val="00EE3CFC"/>
    <w:rsid w:val="00EE4201"/>
    <w:rsid w:val="00EE4558"/>
    <w:rsid w:val="00EE4E3F"/>
    <w:rsid w:val="00EE50F3"/>
    <w:rsid w:val="00EE522A"/>
    <w:rsid w:val="00EE5DD5"/>
    <w:rsid w:val="00EE7026"/>
    <w:rsid w:val="00EE7285"/>
    <w:rsid w:val="00EE7E48"/>
    <w:rsid w:val="00EF04D2"/>
    <w:rsid w:val="00EF18B7"/>
    <w:rsid w:val="00EF1BEC"/>
    <w:rsid w:val="00EF1C76"/>
    <w:rsid w:val="00EF1D58"/>
    <w:rsid w:val="00EF1F70"/>
    <w:rsid w:val="00EF2142"/>
    <w:rsid w:val="00EF284A"/>
    <w:rsid w:val="00EF31DF"/>
    <w:rsid w:val="00EF3742"/>
    <w:rsid w:val="00EF3EFD"/>
    <w:rsid w:val="00EF4814"/>
    <w:rsid w:val="00EF566E"/>
    <w:rsid w:val="00EF57E4"/>
    <w:rsid w:val="00EF5D55"/>
    <w:rsid w:val="00EF6093"/>
    <w:rsid w:val="00F0135A"/>
    <w:rsid w:val="00F01691"/>
    <w:rsid w:val="00F0169B"/>
    <w:rsid w:val="00F02576"/>
    <w:rsid w:val="00F04894"/>
    <w:rsid w:val="00F05CEC"/>
    <w:rsid w:val="00F061D9"/>
    <w:rsid w:val="00F06564"/>
    <w:rsid w:val="00F066B6"/>
    <w:rsid w:val="00F06D56"/>
    <w:rsid w:val="00F06FAC"/>
    <w:rsid w:val="00F0743E"/>
    <w:rsid w:val="00F10BFC"/>
    <w:rsid w:val="00F11261"/>
    <w:rsid w:val="00F11802"/>
    <w:rsid w:val="00F12C42"/>
    <w:rsid w:val="00F12D47"/>
    <w:rsid w:val="00F12F6C"/>
    <w:rsid w:val="00F12FF3"/>
    <w:rsid w:val="00F13D42"/>
    <w:rsid w:val="00F13D8C"/>
    <w:rsid w:val="00F14621"/>
    <w:rsid w:val="00F14D19"/>
    <w:rsid w:val="00F15796"/>
    <w:rsid w:val="00F158D0"/>
    <w:rsid w:val="00F15B5B"/>
    <w:rsid w:val="00F16710"/>
    <w:rsid w:val="00F16A58"/>
    <w:rsid w:val="00F16F2F"/>
    <w:rsid w:val="00F2166A"/>
    <w:rsid w:val="00F217CD"/>
    <w:rsid w:val="00F234E0"/>
    <w:rsid w:val="00F23837"/>
    <w:rsid w:val="00F24ACF"/>
    <w:rsid w:val="00F24DBE"/>
    <w:rsid w:val="00F26599"/>
    <w:rsid w:val="00F268A0"/>
    <w:rsid w:val="00F26F09"/>
    <w:rsid w:val="00F270DC"/>
    <w:rsid w:val="00F271A6"/>
    <w:rsid w:val="00F276EF"/>
    <w:rsid w:val="00F30319"/>
    <w:rsid w:val="00F3047E"/>
    <w:rsid w:val="00F305F0"/>
    <w:rsid w:val="00F31012"/>
    <w:rsid w:val="00F31472"/>
    <w:rsid w:val="00F3208C"/>
    <w:rsid w:val="00F32729"/>
    <w:rsid w:val="00F32F5C"/>
    <w:rsid w:val="00F33039"/>
    <w:rsid w:val="00F3461A"/>
    <w:rsid w:val="00F34BE6"/>
    <w:rsid w:val="00F36492"/>
    <w:rsid w:val="00F36C16"/>
    <w:rsid w:val="00F36DF4"/>
    <w:rsid w:val="00F370CC"/>
    <w:rsid w:val="00F404EB"/>
    <w:rsid w:val="00F406B6"/>
    <w:rsid w:val="00F408AD"/>
    <w:rsid w:val="00F40974"/>
    <w:rsid w:val="00F40E95"/>
    <w:rsid w:val="00F4186C"/>
    <w:rsid w:val="00F41B43"/>
    <w:rsid w:val="00F41E0C"/>
    <w:rsid w:val="00F43982"/>
    <w:rsid w:val="00F43CE4"/>
    <w:rsid w:val="00F43E45"/>
    <w:rsid w:val="00F44027"/>
    <w:rsid w:val="00F44218"/>
    <w:rsid w:val="00F44D36"/>
    <w:rsid w:val="00F45B63"/>
    <w:rsid w:val="00F46932"/>
    <w:rsid w:val="00F46FCC"/>
    <w:rsid w:val="00F46FF2"/>
    <w:rsid w:val="00F47891"/>
    <w:rsid w:val="00F5085E"/>
    <w:rsid w:val="00F512B1"/>
    <w:rsid w:val="00F515A0"/>
    <w:rsid w:val="00F5185E"/>
    <w:rsid w:val="00F519E1"/>
    <w:rsid w:val="00F51FA1"/>
    <w:rsid w:val="00F5273E"/>
    <w:rsid w:val="00F52A89"/>
    <w:rsid w:val="00F53070"/>
    <w:rsid w:val="00F539A3"/>
    <w:rsid w:val="00F53F02"/>
    <w:rsid w:val="00F53F37"/>
    <w:rsid w:val="00F541BD"/>
    <w:rsid w:val="00F5508F"/>
    <w:rsid w:val="00F552BC"/>
    <w:rsid w:val="00F558CE"/>
    <w:rsid w:val="00F56033"/>
    <w:rsid w:val="00F56D9F"/>
    <w:rsid w:val="00F56FB8"/>
    <w:rsid w:val="00F57991"/>
    <w:rsid w:val="00F57B11"/>
    <w:rsid w:val="00F60D63"/>
    <w:rsid w:val="00F611F1"/>
    <w:rsid w:val="00F613E1"/>
    <w:rsid w:val="00F617A4"/>
    <w:rsid w:val="00F61B65"/>
    <w:rsid w:val="00F61EF7"/>
    <w:rsid w:val="00F62B0C"/>
    <w:rsid w:val="00F62FA9"/>
    <w:rsid w:val="00F633A0"/>
    <w:rsid w:val="00F6355C"/>
    <w:rsid w:val="00F638C7"/>
    <w:rsid w:val="00F63B03"/>
    <w:rsid w:val="00F64421"/>
    <w:rsid w:val="00F6473B"/>
    <w:rsid w:val="00F648F3"/>
    <w:rsid w:val="00F66CB0"/>
    <w:rsid w:val="00F6708E"/>
    <w:rsid w:val="00F6718D"/>
    <w:rsid w:val="00F6774C"/>
    <w:rsid w:val="00F67C42"/>
    <w:rsid w:val="00F67E67"/>
    <w:rsid w:val="00F704CF"/>
    <w:rsid w:val="00F70B1C"/>
    <w:rsid w:val="00F71405"/>
    <w:rsid w:val="00F7159F"/>
    <w:rsid w:val="00F715D9"/>
    <w:rsid w:val="00F718B5"/>
    <w:rsid w:val="00F72059"/>
    <w:rsid w:val="00F73395"/>
    <w:rsid w:val="00F73886"/>
    <w:rsid w:val="00F7433C"/>
    <w:rsid w:val="00F750BA"/>
    <w:rsid w:val="00F76EC4"/>
    <w:rsid w:val="00F7734A"/>
    <w:rsid w:val="00F77C30"/>
    <w:rsid w:val="00F77E13"/>
    <w:rsid w:val="00F800D5"/>
    <w:rsid w:val="00F802E2"/>
    <w:rsid w:val="00F810C4"/>
    <w:rsid w:val="00F81AD8"/>
    <w:rsid w:val="00F82166"/>
    <w:rsid w:val="00F8225E"/>
    <w:rsid w:val="00F826CC"/>
    <w:rsid w:val="00F82DC7"/>
    <w:rsid w:val="00F83B42"/>
    <w:rsid w:val="00F84082"/>
    <w:rsid w:val="00F845B8"/>
    <w:rsid w:val="00F847B9"/>
    <w:rsid w:val="00F85511"/>
    <w:rsid w:val="00F8559A"/>
    <w:rsid w:val="00F85F8A"/>
    <w:rsid w:val="00F867A7"/>
    <w:rsid w:val="00F901B0"/>
    <w:rsid w:val="00F908E7"/>
    <w:rsid w:val="00F93183"/>
    <w:rsid w:val="00F93FF2"/>
    <w:rsid w:val="00F9431C"/>
    <w:rsid w:val="00F95055"/>
    <w:rsid w:val="00F954AE"/>
    <w:rsid w:val="00F96AB9"/>
    <w:rsid w:val="00F96DB6"/>
    <w:rsid w:val="00F96EDF"/>
    <w:rsid w:val="00F9707F"/>
    <w:rsid w:val="00F97904"/>
    <w:rsid w:val="00F97D4A"/>
    <w:rsid w:val="00F97F84"/>
    <w:rsid w:val="00FA0920"/>
    <w:rsid w:val="00FA0EAC"/>
    <w:rsid w:val="00FA141F"/>
    <w:rsid w:val="00FA157A"/>
    <w:rsid w:val="00FA31FF"/>
    <w:rsid w:val="00FA3645"/>
    <w:rsid w:val="00FA369A"/>
    <w:rsid w:val="00FA488D"/>
    <w:rsid w:val="00FA6C61"/>
    <w:rsid w:val="00FA72C0"/>
    <w:rsid w:val="00FA75E9"/>
    <w:rsid w:val="00FA78D8"/>
    <w:rsid w:val="00FB06ED"/>
    <w:rsid w:val="00FB07BB"/>
    <w:rsid w:val="00FB0F33"/>
    <w:rsid w:val="00FB0F43"/>
    <w:rsid w:val="00FB168D"/>
    <w:rsid w:val="00FB1AD8"/>
    <w:rsid w:val="00FB2F0C"/>
    <w:rsid w:val="00FB34F8"/>
    <w:rsid w:val="00FB4840"/>
    <w:rsid w:val="00FB4F96"/>
    <w:rsid w:val="00FB5306"/>
    <w:rsid w:val="00FB60EF"/>
    <w:rsid w:val="00FB65CF"/>
    <w:rsid w:val="00FB6A6D"/>
    <w:rsid w:val="00FB6D1D"/>
    <w:rsid w:val="00FC004D"/>
    <w:rsid w:val="00FC040C"/>
    <w:rsid w:val="00FC0D0A"/>
    <w:rsid w:val="00FC3090"/>
    <w:rsid w:val="00FC34B7"/>
    <w:rsid w:val="00FC4822"/>
    <w:rsid w:val="00FC48D2"/>
    <w:rsid w:val="00FC4A45"/>
    <w:rsid w:val="00FC55DE"/>
    <w:rsid w:val="00FC563E"/>
    <w:rsid w:val="00FC61E0"/>
    <w:rsid w:val="00FC620A"/>
    <w:rsid w:val="00FC6BB0"/>
    <w:rsid w:val="00FD2F1E"/>
    <w:rsid w:val="00FD37EF"/>
    <w:rsid w:val="00FD5D4D"/>
    <w:rsid w:val="00FD5FA4"/>
    <w:rsid w:val="00FD6187"/>
    <w:rsid w:val="00FD63D9"/>
    <w:rsid w:val="00FD6541"/>
    <w:rsid w:val="00FD672E"/>
    <w:rsid w:val="00FD6899"/>
    <w:rsid w:val="00FD77CB"/>
    <w:rsid w:val="00FD7B83"/>
    <w:rsid w:val="00FE0276"/>
    <w:rsid w:val="00FE04EF"/>
    <w:rsid w:val="00FE058C"/>
    <w:rsid w:val="00FE07EE"/>
    <w:rsid w:val="00FE09A4"/>
    <w:rsid w:val="00FE0B03"/>
    <w:rsid w:val="00FE12BB"/>
    <w:rsid w:val="00FE1393"/>
    <w:rsid w:val="00FE216D"/>
    <w:rsid w:val="00FE24BD"/>
    <w:rsid w:val="00FE24BF"/>
    <w:rsid w:val="00FE2A99"/>
    <w:rsid w:val="00FE3533"/>
    <w:rsid w:val="00FE37C8"/>
    <w:rsid w:val="00FE3862"/>
    <w:rsid w:val="00FE3AF9"/>
    <w:rsid w:val="00FE3E70"/>
    <w:rsid w:val="00FE3EA6"/>
    <w:rsid w:val="00FE49E2"/>
    <w:rsid w:val="00FE4E26"/>
    <w:rsid w:val="00FE5C89"/>
    <w:rsid w:val="00FF0083"/>
    <w:rsid w:val="00FF00EA"/>
    <w:rsid w:val="00FF024D"/>
    <w:rsid w:val="00FF043A"/>
    <w:rsid w:val="00FF06A6"/>
    <w:rsid w:val="00FF180C"/>
    <w:rsid w:val="00FF193F"/>
    <w:rsid w:val="00FF1FD6"/>
    <w:rsid w:val="00FF3E28"/>
    <w:rsid w:val="00FF3E3C"/>
    <w:rsid w:val="00FF4494"/>
    <w:rsid w:val="00FF4E77"/>
    <w:rsid w:val="00FF5799"/>
    <w:rsid w:val="00FF5966"/>
    <w:rsid w:val="00FF604D"/>
    <w:rsid w:val="00FF616A"/>
    <w:rsid w:val="00FF6571"/>
    <w:rsid w:val="00FF670E"/>
    <w:rsid w:val="00FF68D0"/>
    <w:rsid w:val="00FF69B1"/>
    <w:rsid w:val="00FF6E82"/>
    <w:rsid w:val="00FF6F62"/>
    <w:rsid w:val="00FF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BB829"/>
  <w15:chartTrackingRefBased/>
  <w15:docId w15:val="{63EDF367-1A68-4E51-9CC7-5932AAAE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5F35C5"/>
    <w:pPr>
      <w:spacing w:line="360" w:lineRule="auto"/>
      <w:jc w:val="both"/>
    </w:pPr>
  </w:style>
  <w:style w:type="paragraph" w:styleId="1">
    <w:name w:val="heading 1"/>
    <w:basedOn w:val="a8"/>
    <w:next w:val="a8"/>
    <w:link w:val="10"/>
    <w:uiPriority w:val="9"/>
    <w:qFormat/>
    <w:rsid w:val="007E46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8"/>
    <w:next w:val="a8"/>
    <w:link w:val="20"/>
    <w:uiPriority w:val="9"/>
    <w:semiHidden/>
    <w:unhideWhenUsed/>
    <w:qFormat/>
    <w:rsid w:val="007E62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8"/>
    <w:next w:val="a8"/>
    <w:link w:val="30"/>
    <w:uiPriority w:val="9"/>
    <w:semiHidden/>
    <w:unhideWhenUsed/>
    <w:qFormat/>
    <w:rsid w:val="007E62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B54E8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8"/>
    <w:next w:val="a8"/>
    <w:link w:val="50"/>
    <w:uiPriority w:val="9"/>
    <w:semiHidden/>
    <w:unhideWhenUsed/>
    <w:qFormat/>
    <w:rsid w:val="00B54E8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D975D6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B54E86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2A5D67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842E6F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List Paragraph"/>
    <w:basedOn w:val="a8"/>
    <w:uiPriority w:val="34"/>
    <w:qFormat/>
    <w:rsid w:val="006C415C"/>
    <w:pPr>
      <w:ind w:firstLineChars="200" w:firstLine="420"/>
    </w:pPr>
  </w:style>
  <w:style w:type="paragraph" w:customStyle="1" w:styleId="a">
    <w:name w:val="一级标题"/>
    <w:basedOn w:val="1"/>
    <w:next w:val="a8"/>
    <w:link w:val="ad"/>
    <w:qFormat/>
    <w:rsid w:val="00F63B03"/>
    <w:pPr>
      <w:numPr>
        <w:numId w:val="1"/>
      </w:numPr>
      <w:spacing w:before="200" w:after="200" w:line="240" w:lineRule="auto"/>
      <w:jc w:val="center"/>
    </w:pPr>
    <w:rPr>
      <w:rFonts w:ascii="Times New Roman" w:eastAsia="黑体" w:hAnsi="Times New Roman" w:cs="Times New Roman"/>
      <w:b w:val="0"/>
      <w:sz w:val="32"/>
      <w:szCs w:val="24"/>
    </w:rPr>
  </w:style>
  <w:style w:type="paragraph" w:customStyle="1" w:styleId="a0">
    <w:name w:val="二级标题"/>
    <w:basedOn w:val="2"/>
    <w:link w:val="ae"/>
    <w:qFormat/>
    <w:rsid w:val="007E6216"/>
    <w:pPr>
      <w:numPr>
        <w:ilvl w:val="1"/>
        <w:numId w:val="1"/>
      </w:numPr>
      <w:spacing w:before="200" w:after="200" w:line="240" w:lineRule="auto"/>
      <w:jc w:val="left"/>
    </w:pPr>
    <w:rPr>
      <w:rFonts w:ascii="Times New Roman" w:eastAsia="黑体" w:hAnsi="Times New Roman"/>
      <w:b w:val="0"/>
      <w:sz w:val="30"/>
    </w:rPr>
  </w:style>
  <w:style w:type="character" w:customStyle="1" w:styleId="10">
    <w:name w:val="标题 1 字符"/>
    <w:basedOn w:val="a9"/>
    <w:link w:val="1"/>
    <w:uiPriority w:val="9"/>
    <w:rsid w:val="007E46A0"/>
    <w:rPr>
      <w:b/>
      <w:bCs/>
      <w:kern w:val="44"/>
      <w:sz w:val="44"/>
      <w:szCs w:val="44"/>
    </w:rPr>
  </w:style>
  <w:style w:type="character" w:customStyle="1" w:styleId="ad">
    <w:name w:val="一级标题 字符"/>
    <w:basedOn w:val="10"/>
    <w:link w:val="a"/>
    <w:rsid w:val="00F63B03"/>
    <w:rPr>
      <w:rFonts w:ascii="Times New Roman" w:eastAsia="黑体" w:hAnsi="Times New Roman" w:cs="Times New Roman"/>
      <w:b w:val="0"/>
      <w:bCs/>
      <w:kern w:val="44"/>
      <w:sz w:val="32"/>
      <w:szCs w:val="24"/>
    </w:rPr>
  </w:style>
  <w:style w:type="paragraph" w:customStyle="1" w:styleId="a1">
    <w:name w:val="三级标题"/>
    <w:basedOn w:val="3"/>
    <w:next w:val="a8"/>
    <w:link w:val="af"/>
    <w:qFormat/>
    <w:rsid w:val="007E6216"/>
    <w:pPr>
      <w:numPr>
        <w:ilvl w:val="2"/>
        <w:numId w:val="1"/>
      </w:numPr>
      <w:spacing w:before="200" w:after="200" w:line="240" w:lineRule="auto"/>
      <w:jc w:val="left"/>
    </w:pPr>
    <w:rPr>
      <w:rFonts w:ascii="Times New Roman" w:eastAsia="黑体" w:hAnsi="Times New Roman" w:cs="Times New Roman"/>
      <w:b w:val="0"/>
      <w:sz w:val="28"/>
      <w:szCs w:val="24"/>
    </w:rPr>
  </w:style>
  <w:style w:type="character" w:customStyle="1" w:styleId="20">
    <w:name w:val="标题 2 字符"/>
    <w:basedOn w:val="a9"/>
    <w:link w:val="2"/>
    <w:uiPriority w:val="9"/>
    <w:semiHidden/>
    <w:rsid w:val="007E621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二级标题 字符"/>
    <w:basedOn w:val="20"/>
    <w:link w:val="a0"/>
    <w:rsid w:val="007E6216"/>
    <w:rPr>
      <w:rFonts w:ascii="Times New Roman" w:eastAsia="黑体" w:hAnsi="Times New Roman" w:cstheme="majorBidi"/>
      <w:b w:val="0"/>
      <w:bCs/>
      <w:sz w:val="30"/>
      <w:szCs w:val="32"/>
    </w:rPr>
  </w:style>
  <w:style w:type="paragraph" w:customStyle="1" w:styleId="a2">
    <w:name w:val="四级标题"/>
    <w:basedOn w:val="4"/>
    <w:next w:val="a8"/>
    <w:link w:val="af0"/>
    <w:qFormat/>
    <w:rsid w:val="00905B0D"/>
    <w:pPr>
      <w:numPr>
        <w:ilvl w:val="3"/>
        <w:numId w:val="1"/>
      </w:numPr>
      <w:spacing w:before="200" w:after="200" w:line="360" w:lineRule="auto"/>
      <w:jc w:val="left"/>
    </w:pPr>
    <w:rPr>
      <w:rFonts w:ascii="Times New Roman" w:eastAsia="黑体" w:hAnsi="Times New Roman"/>
      <w:b w:val="0"/>
      <w:sz w:val="24"/>
    </w:rPr>
  </w:style>
  <w:style w:type="character" w:customStyle="1" w:styleId="30">
    <w:name w:val="标题 3 字符"/>
    <w:basedOn w:val="a9"/>
    <w:link w:val="3"/>
    <w:uiPriority w:val="9"/>
    <w:semiHidden/>
    <w:rsid w:val="007E6216"/>
    <w:rPr>
      <w:b/>
      <w:bCs/>
      <w:sz w:val="32"/>
      <w:szCs w:val="32"/>
    </w:rPr>
  </w:style>
  <w:style w:type="character" w:customStyle="1" w:styleId="af">
    <w:name w:val="三级标题 字符"/>
    <w:basedOn w:val="30"/>
    <w:link w:val="a1"/>
    <w:rsid w:val="007E6216"/>
    <w:rPr>
      <w:rFonts w:ascii="Times New Roman" w:eastAsia="黑体" w:hAnsi="Times New Roman" w:cs="Times New Roman"/>
      <w:b w:val="0"/>
      <w:bCs/>
      <w:sz w:val="28"/>
      <w:szCs w:val="24"/>
    </w:rPr>
  </w:style>
  <w:style w:type="paragraph" w:customStyle="1" w:styleId="a3">
    <w:name w:val="五级标题"/>
    <w:basedOn w:val="5"/>
    <w:next w:val="a8"/>
    <w:link w:val="af1"/>
    <w:qFormat/>
    <w:rsid w:val="00A31368"/>
    <w:pPr>
      <w:numPr>
        <w:ilvl w:val="4"/>
        <w:numId w:val="1"/>
      </w:numPr>
      <w:spacing w:before="200" w:after="200" w:line="360" w:lineRule="auto"/>
      <w:jc w:val="left"/>
    </w:pPr>
    <w:rPr>
      <w:rFonts w:ascii="Times New Roman" w:eastAsia="宋体" w:hAnsi="Times New Roman"/>
      <w:b w:val="0"/>
      <w:sz w:val="24"/>
    </w:rPr>
  </w:style>
  <w:style w:type="character" w:customStyle="1" w:styleId="40">
    <w:name w:val="标题 4 字符"/>
    <w:basedOn w:val="a9"/>
    <w:link w:val="4"/>
    <w:uiPriority w:val="9"/>
    <w:semiHidden/>
    <w:rsid w:val="00B54E8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f0">
    <w:name w:val="四级标题 字符"/>
    <w:basedOn w:val="40"/>
    <w:link w:val="a2"/>
    <w:rsid w:val="00905B0D"/>
    <w:rPr>
      <w:rFonts w:ascii="Times New Roman" w:eastAsia="黑体" w:hAnsi="Times New Roman" w:cstheme="majorBidi"/>
      <w:b w:val="0"/>
      <w:bCs/>
      <w:sz w:val="24"/>
      <w:szCs w:val="28"/>
    </w:rPr>
  </w:style>
  <w:style w:type="paragraph" w:customStyle="1" w:styleId="a4">
    <w:name w:val="六级标题"/>
    <w:basedOn w:val="6"/>
    <w:next w:val="a8"/>
    <w:link w:val="af2"/>
    <w:qFormat/>
    <w:rsid w:val="00B54E86"/>
    <w:pPr>
      <w:numPr>
        <w:ilvl w:val="5"/>
        <w:numId w:val="1"/>
      </w:numPr>
      <w:spacing w:before="200" w:after="200" w:line="360" w:lineRule="auto"/>
    </w:pPr>
    <w:rPr>
      <w:rFonts w:ascii="Times New Roman" w:eastAsia="宋体" w:hAnsi="Times New Roman" w:cs="Times New Roman"/>
      <w:b w:val="0"/>
    </w:rPr>
  </w:style>
  <w:style w:type="character" w:customStyle="1" w:styleId="af1">
    <w:name w:val="五级标题 字符"/>
    <w:basedOn w:val="af0"/>
    <w:link w:val="a3"/>
    <w:rsid w:val="00A31368"/>
    <w:rPr>
      <w:rFonts w:ascii="Times New Roman" w:eastAsia="宋体" w:hAnsi="Times New Roman" w:cstheme="majorBidi"/>
      <w:b w:val="0"/>
      <w:bCs/>
      <w:sz w:val="24"/>
      <w:szCs w:val="28"/>
    </w:rPr>
  </w:style>
  <w:style w:type="character" w:customStyle="1" w:styleId="50">
    <w:name w:val="标题 5 字符"/>
    <w:basedOn w:val="a9"/>
    <w:link w:val="5"/>
    <w:uiPriority w:val="9"/>
    <w:semiHidden/>
    <w:rsid w:val="00B54E86"/>
    <w:rPr>
      <w:b/>
      <w:bCs/>
      <w:sz w:val="28"/>
      <w:szCs w:val="28"/>
    </w:rPr>
  </w:style>
  <w:style w:type="paragraph" w:customStyle="1" w:styleId="a5">
    <w:name w:val="七级标题"/>
    <w:basedOn w:val="7"/>
    <w:next w:val="a8"/>
    <w:link w:val="af3"/>
    <w:qFormat/>
    <w:rsid w:val="00905B0D"/>
    <w:pPr>
      <w:numPr>
        <w:ilvl w:val="6"/>
        <w:numId w:val="1"/>
      </w:numPr>
      <w:spacing w:before="200" w:after="200" w:line="360" w:lineRule="auto"/>
    </w:pPr>
    <w:rPr>
      <w:rFonts w:ascii="Times New Roman" w:eastAsia="宋体" w:hAnsi="Times New Roman"/>
      <w:b w:val="0"/>
    </w:rPr>
  </w:style>
  <w:style w:type="character" w:customStyle="1" w:styleId="af2">
    <w:name w:val="六级标题 字符"/>
    <w:basedOn w:val="50"/>
    <w:link w:val="a4"/>
    <w:rsid w:val="00D975D6"/>
    <w:rPr>
      <w:rFonts w:ascii="Times New Roman" w:eastAsia="宋体" w:hAnsi="Times New Roman" w:cs="Times New Roman"/>
      <w:b w:val="0"/>
      <w:bCs/>
      <w:sz w:val="24"/>
      <w:szCs w:val="24"/>
    </w:rPr>
  </w:style>
  <w:style w:type="character" w:customStyle="1" w:styleId="70">
    <w:name w:val="标题 7 字符"/>
    <w:basedOn w:val="a9"/>
    <w:link w:val="7"/>
    <w:uiPriority w:val="9"/>
    <w:semiHidden/>
    <w:rsid w:val="00B54E86"/>
    <w:rPr>
      <w:b/>
      <w:bCs/>
      <w:sz w:val="24"/>
      <w:szCs w:val="24"/>
    </w:rPr>
  </w:style>
  <w:style w:type="character" w:customStyle="1" w:styleId="af3">
    <w:name w:val="七级标题 字符"/>
    <w:basedOn w:val="70"/>
    <w:link w:val="a5"/>
    <w:rsid w:val="00905B0D"/>
    <w:rPr>
      <w:rFonts w:ascii="Times New Roman" w:eastAsia="宋体" w:hAnsi="Times New Roman"/>
      <w:b w:val="0"/>
      <w:bCs/>
      <w:sz w:val="24"/>
      <w:szCs w:val="24"/>
    </w:rPr>
  </w:style>
  <w:style w:type="paragraph" w:styleId="af4">
    <w:name w:val="footer"/>
    <w:basedOn w:val="a8"/>
    <w:link w:val="af5"/>
    <w:uiPriority w:val="99"/>
    <w:unhideWhenUsed/>
    <w:rsid w:val="000378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9"/>
    <w:link w:val="af4"/>
    <w:uiPriority w:val="99"/>
    <w:rsid w:val="0003784F"/>
    <w:rPr>
      <w:sz w:val="18"/>
      <w:szCs w:val="18"/>
    </w:rPr>
  </w:style>
  <w:style w:type="table" w:styleId="af6">
    <w:name w:val="Table Grid"/>
    <w:basedOn w:val="aa"/>
    <w:uiPriority w:val="39"/>
    <w:rsid w:val="0003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8"/>
    <w:next w:val="a8"/>
    <w:autoRedefine/>
    <w:uiPriority w:val="39"/>
    <w:unhideWhenUsed/>
    <w:rsid w:val="00E32F22"/>
    <w:rPr>
      <w:rFonts w:ascii="Times New Roman" w:eastAsia="宋体" w:hAnsi="Times New Roman"/>
      <w:sz w:val="24"/>
    </w:rPr>
  </w:style>
  <w:style w:type="paragraph" w:styleId="af7">
    <w:name w:val="header"/>
    <w:basedOn w:val="a8"/>
    <w:link w:val="af8"/>
    <w:uiPriority w:val="99"/>
    <w:unhideWhenUsed/>
    <w:rsid w:val="00A410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9"/>
    <w:link w:val="af7"/>
    <w:uiPriority w:val="99"/>
    <w:rsid w:val="00A410A7"/>
    <w:rPr>
      <w:sz w:val="18"/>
      <w:szCs w:val="18"/>
    </w:rPr>
  </w:style>
  <w:style w:type="character" w:customStyle="1" w:styleId="60">
    <w:name w:val="标题 6 字符"/>
    <w:basedOn w:val="a9"/>
    <w:link w:val="6"/>
    <w:uiPriority w:val="9"/>
    <w:semiHidden/>
    <w:rsid w:val="00D975D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2">
    <w:name w:val="toc 2"/>
    <w:basedOn w:val="a8"/>
    <w:next w:val="a8"/>
    <w:autoRedefine/>
    <w:uiPriority w:val="39"/>
    <w:unhideWhenUsed/>
    <w:rsid w:val="00E32F22"/>
    <w:pPr>
      <w:ind w:leftChars="200" w:left="200"/>
    </w:pPr>
    <w:rPr>
      <w:rFonts w:ascii="Times New Roman" w:eastAsia="宋体" w:hAnsi="Times New Roman"/>
      <w:sz w:val="24"/>
    </w:rPr>
  </w:style>
  <w:style w:type="paragraph" w:styleId="TOC3">
    <w:name w:val="toc 3"/>
    <w:basedOn w:val="a8"/>
    <w:next w:val="a8"/>
    <w:autoRedefine/>
    <w:uiPriority w:val="39"/>
    <w:unhideWhenUsed/>
    <w:rsid w:val="00E32F22"/>
    <w:pPr>
      <w:ind w:leftChars="400" w:left="840"/>
    </w:pPr>
    <w:rPr>
      <w:rFonts w:ascii="Times New Roman" w:eastAsia="宋体" w:hAnsi="Times New Roman"/>
      <w:sz w:val="24"/>
    </w:rPr>
  </w:style>
  <w:style w:type="paragraph" w:styleId="TOC4">
    <w:name w:val="toc 4"/>
    <w:basedOn w:val="a8"/>
    <w:next w:val="a8"/>
    <w:autoRedefine/>
    <w:uiPriority w:val="39"/>
    <w:unhideWhenUsed/>
    <w:rsid w:val="00E32F22"/>
    <w:pPr>
      <w:ind w:leftChars="600" w:left="600"/>
    </w:pPr>
    <w:rPr>
      <w:rFonts w:ascii="Times New Roman" w:eastAsia="宋体" w:hAnsi="Times New Roman"/>
      <w:sz w:val="24"/>
    </w:rPr>
  </w:style>
  <w:style w:type="paragraph" w:styleId="HTML">
    <w:name w:val="HTML Preformatted"/>
    <w:basedOn w:val="a8"/>
    <w:link w:val="HTML0"/>
    <w:uiPriority w:val="99"/>
    <w:unhideWhenUsed/>
    <w:rsid w:val="00F55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9"/>
    <w:link w:val="HTML"/>
    <w:uiPriority w:val="99"/>
    <w:rsid w:val="00F5508F"/>
    <w:rPr>
      <w:rFonts w:ascii="宋体" w:eastAsia="宋体" w:hAnsi="宋体" w:cs="宋体"/>
      <w:kern w:val="0"/>
      <w:sz w:val="24"/>
      <w:szCs w:val="24"/>
    </w:rPr>
  </w:style>
  <w:style w:type="table" w:customStyle="1" w:styleId="11">
    <w:name w:val="网格型1"/>
    <w:basedOn w:val="aa"/>
    <w:next w:val="af6"/>
    <w:uiPriority w:val="39"/>
    <w:rsid w:val="00F61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caption"/>
    <w:basedOn w:val="a8"/>
    <w:next w:val="a8"/>
    <w:uiPriority w:val="35"/>
    <w:unhideWhenUsed/>
    <w:qFormat/>
    <w:rsid w:val="0048764E"/>
    <w:rPr>
      <w:rFonts w:asciiTheme="majorHAnsi" w:eastAsia="黑体" w:hAnsiTheme="majorHAnsi" w:cstheme="majorBidi"/>
      <w:sz w:val="20"/>
      <w:szCs w:val="20"/>
    </w:rPr>
  </w:style>
  <w:style w:type="paragraph" w:customStyle="1" w:styleId="a6">
    <w:name w:val="八级标题"/>
    <w:basedOn w:val="8"/>
    <w:qFormat/>
    <w:rsid w:val="00A31368"/>
    <w:pPr>
      <w:numPr>
        <w:ilvl w:val="7"/>
        <w:numId w:val="1"/>
      </w:numPr>
      <w:spacing w:before="200" w:after="200" w:line="360" w:lineRule="auto"/>
      <w:jc w:val="left"/>
    </w:pPr>
    <w:rPr>
      <w:rFonts w:ascii="Times New Roman" w:eastAsia="宋体" w:hAnsi="Times New Roman" w:cs="Times New Roman"/>
    </w:rPr>
  </w:style>
  <w:style w:type="character" w:customStyle="1" w:styleId="80">
    <w:name w:val="标题 8 字符"/>
    <w:basedOn w:val="a9"/>
    <w:link w:val="8"/>
    <w:uiPriority w:val="9"/>
    <w:semiHidden/>
    <w:rsid w:val="002A5D67"/>
    <w:rPr>
      <w:rFonts w:asciiTheme="majorHAnsi" w:eastAsiaTheme="majorEastAsia" w:hAnsiTheme="majorHAnsi" w:cstheme="majorBidi"/>
      <w:sz w:val="24"/>
      <w:szCs w:val="24"/>
    </w:rPr>
  </w:style>
  <w:style w:type="paragraph" w:customStyle="1" w:styleId="a7">
    <w:name w:val="九级标题"/>
    <w:basedOn w:val="9"/>
    <w:link w:val="afa"/>
    <w:qFormat/>
    <w:rsid w:val="00842E6F"/>
    <w:pPr>
      <w:numPr>
        <w:ilvl w:val="8"/>
        <w:numId w:val="1"/>
      </w:numPr>
      <w:spacing w:before="200" w:after="200" w:line="360" w:lineRule="auto"/>
    </w:pPr>
    <w:rPr>
      <w:rFonts w:ascii="Times New Roman" w:eastAsia="宋体" w:hAnsi="Times New Roman"/>
      <w:sz w:val="24"/>
    </w:rPr>
  </w:style>
  <w:style w:type="character" w:customStyle="1" w:styleId="90">
    <w:name w:val="标题 9 字符"/>
    <w:basedOn w:val="a9"/>
    <w:link w:val="9"/>
    <w:uiPriority w:val="9"/>
    <w:semiHidden/>
    <w:rsid w:val="00842E6F"/>
    <w:rPr>
      <w:rFonts w:asciiTheme="majorHAnsi" w:eastAsiaTheme="majorEastAsia" w:hAnsiTheme="majorHAnsi" w:cstheme="majorBidi"/>
      <w:szCs w:val="21"/>
    </w:rPr>
  </w:style>
  <w:style w:type="character" w:customStyle="1" w:styleId="afa">
    <w:name w:val="九级标题 字符"/>
    <w:basedOn w:val="90"/>
    <w:link w:val="a7"/>
    <w:rsid w:val="00842E6F"/>
    <w:rPr>
      <w:rFonts w:ascii="Times New Roman" w:eastAsia="宋体" w:hAnsi="Times New Roman" w:cstheme="majorBidi"/>
      <w:sz w:val="24"/>
      <w:szCs w:val="21"/>
    </w:rPr>
  </w:style>
  <w:style w:type="paragraph" w:customStyle="1" w:styleId="TableText">
    <w:name w:val="Table Text"/>
    <w:basedOn w:val="a8"/>
    <w:rsid w:val="009A1FCF"/>
    <w:pPr>
      <w:spacing w:before="40" w:after="40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styleId="afb">
    <w:name w:val="Balloon Text"/>
    <w:basedOn w:val="a8"/>
    <w:link w:val="afc"/>
    <w:uiPriority w:val="99"/>
    <w:semiHidden/>
    <w:unhideWhenUsed/>
    <w:rsid w:val="00C519B5"/>
    <w:pPr>
      <w:spacing w:line="240" w:lineRule="auto"/>
    </w:pPr>
    <w:rPr>
      <w:sz w:val="18"/>
      <w:szCs w:val="18"/>
    </w:rPr>
  </w:style>
  <w:style w:type="character" w:customStyle="1" w:styleId="afc">
    <w:name w:val="批注框文本 字符"/>
    <w:basedOn w:val="a9"/>
    <w:link w:val="afb"/>
    <w:uiPriority w:val="99"/>
    <w:semiHidden/>
    <w:rsid w:val="00C519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DL\Documents\&#33258;&#23450;&#20041;%20Office%20&#27169;&#26495;\&#22810;&#32423;&#21015;&#34920;&#65288;&#31532;&#19968;&#37096;&#20998;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8058C-6A16-4F51-B182-61080F356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多级列表（第一部分）</Template>
  <TotalTime>21671</TotalTime>
  <Pages>12</Pages>
  <Words>1390</Words>
  <Characters>1771</Characters>
  <Application>Microsoft Office Word</Application>
  <DocSecurity>0</DocSecurity>
  <Lines>86</Lines>
  <Paragraphs>50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SDL</dc:creator>
  <cp:keywords/>
  <dc:description/>
  <cp:lastModifiedBy>shuang liang</cp:lastModifiedBy>
  <cp:revision>3928</cp:revision>
  <cp:lastPrinted>2025-06-12T08:00:00Z</cp:lastPrinted>
  <dcterms:created xsi:type="dcterms:W3CDTF">2023-12-01T09:28:00Z</dcterms:created>
  <dcterms:modified xsi:type="dcterms:W3CDTF">2026-06-06T06:39:00Z</dcterms:modified>
</cp:coreProperties>
</file>